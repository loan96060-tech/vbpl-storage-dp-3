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Y="44"/>
        <w:tblW w:w="9488" w:type="dxa"/>
        <w:tblLayout w:type="fixed"/>
        <w:tblLook w:val="0000" w:firstRow="0" w:lastRow="0" w:firstColumn="0" w:lastColumn="0" w:noHBand="0" w:noVBand="0"/>
      </w:tblPr>
      <w:tblGrid>
        <w:gridCol w:w="3708"/>
        <w:gridCol w:w="5780"/>
      </w:tblGrid>
      <w:tr w:rsidR="005D4C71" w:rsidRPr="00B200D8" w:rsidTr="00463546">
        <w:trPr>
          <w:trHeight w:val="1435"/>
        </w:trPr>
        <w:tc>
          <w:tcPr>
            <w:tcW w:w="3708" w:type="dxa"/>
          </w:tcPr>
          <w:p w:rsidR="005D4C71" w:rsidRPr="00B200D8" w:rsidRDefault="005D4C71" w:rsidP="009F7245">
            <w:pPr>
              <w:jc w:val="center"/>
              <w:rPr>
                <w:b/>
                <w:sz w:val="26"/>
                <w:szCs w:val="20"/>
              </w:rPr>
            </w:pPr>
            <w:r w:rsidRPr="00B200D8">
              <w:rPr>
                <w:b/>
                <w:sz w:val="26"/>
                <w:szCs w:val="20"/>
              </w:rPr>
              <w:t>ỦY BAN NHÂN DÂN</w:t>
            </w:r>
          </w:p>
          <w:p w:rsidR="005D4C71" w:rsidRPr="00B200D8" w:rsidRDefault="005D4C71" w:rsidP="009F7245">
            <w:pPr>
              <w:jc w:val="center"/>
              <w:rPr>
                <w:b/>
                <w:sz w:val="26"/>
                <w:szCs w:val="20"/>
              </w:rPr>
            </w:pPr>
            <w:r w:rsidRPr="00B200D8">
              <w:rPr>
                <w:b/>
                <w:sz w:val="26"/>
                <w:szCs w:val="20"/>
              </w:rPr>
              <w:t>TỈNH PHÚ YÊN</w:t>
            </w:r>
          </w:p>
          <w:p w:rsidR="005D4C71" w:rsidRPr="00B200D8" w:rsidRDefault="005D4C71" w:rsidP="00ED5404">
            <w:pPr>
              <w:jc w:val="center"/>
              <w:rPr>
                <w:sz w:val="8"/>
                <w:szCs w:val="8"/>
              </w:rPr>
            </w:pPr>
            <w:r>
              <w:rPr>
                <w:noProof/>
              </w:rPr>
              <w:pict>
                <v:line id="Straight Connector 8" o:spid="_x0000_s1026" style="position:absolute;left:0;text-align:left;z-index:251658240;visibility:visible" from="62.4pt,.15pt" to="108.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"/>
              </w:pict>
            </w:r>
          </w:p>
          <w:p w:rsidR="005D4C71" w:rsidRPr="00B200D8" w:rsidRDefault="005D4C71" w:rsidP="00463546">
            <w:pPr>
              <w:jc w:val="center"/>
              <w:rPr>
                <w:sz w:val="26"/>
                <w:szCs w:val="20"/>
              </w:rPr>
            </w:pPr>
            <w:r w:rsidRPr="00B200D8">
              <w:rPr>
                <w:sz w:val="26"/>
                <w:szCs w:val="20"/>
              </w:rPr>
              <w:t>Số:</w:t>
            </w:r>
            <w:r>
              <w:rPr>
                <w:sz w:val="26"/>
                <w:szCs w:val="20"/>
              </w:rPr>
              <w:t>77/</w:t>
            </w:r>
            <w:r w:rsidRPr="00B200D8">
              <w:rPr>
                <w:sz w:val="26"/>
                <w:szCs w:val="20"/>
              </w:rPr>
              <w:t>2024/QĐ-UBND</w:t>
            </w:r>
          </w:p>
          <w:p w:rsidR="005D4C71" w:rsidRPr="00B200D8" w:rsidRDefault="005D4C71" w:rsidP="00ED5404">
            <w:pPr>
              <w:jc w:val="both"/>
              <w:rPr>
                <w:sz w:val="26"/>
                <w:szCs w:val="20"/>
              </w:rPr>
            </w:pPr>
          </w:p>
        </w:tc>
        <w:tc>
          <w:tcPr>
            <w:tcW w:w="5780" w:type="dxa"/>
          </w:tcPr>
          <w:p w:rsidR="005D4C71" w:rsidRPr="00B200D8" w:rsidRDefault="005D4C71" w:rsidP="009F7245">
            <w:pPr>
              <w:jc w:val="center"/>
              <w:rPr>
                <w:b/>
                <w:sz w:val="26"/>
                <w:szCs w:val="20"/>
              </w:rPr>
            </w:pPr>
            <w:r w:rsidRPr="00B200D8">
              <w:rPr>
                <w:b/>
                <w:sz w:val="26"/>
                <w:szCs w:val="20"/>
              </w:rPr>
              <w:t xml:space="preserve">CỘNG HÒA XÃ HỘI CHỦ NGHĨA VIỆT </w:t>
            </w:r>
            <w:smartTag w:uri="urn:schemas-microsoft-com:office:smarttags" w:element="place">
              <w:smartTag w:uri="urn:schemas-microsoft-com:office:smarttags" w:element="country-region">
                <w:r w:rsidRPr="00B200D8">
                  <w:rPr>
                    <w:b/>
                    <w:sz w:val="26"/>
                    <w:szCs w:val="20"/>
                  </w:rPr>
                  <w:t>NAM</w:t>
                </w:r>
              </w:smartTag>
            </w:smartTag>
          </w:p>
          <w:p w:rsidR="005D4C71" w:rsidRPr="00B200D8" w:rsidRDefault="005D4C71" w:rsidP="009F7245">
            <w:pPr>
              <w:jc w:val="center"/>
              <w:rPr>
                <w:b/>
              </w:rPr>
            </w:pPr>
            <w:r w:rsidRPr="00B200D8">
              <w:rPr>
                <w:b/>
              </w:rPr>
              <w:t>Độc lập - Tự do - Hạnh phúc</w:t>
            </w:r>
          </w:p>
          <w:p w:rsidR="005D4C71" w:rsidRPr="00B200D8" w:rsidRDefault="005D4C71" w:rsidP="005523DE">
            <w:pPr>
              <w:tabs>
                <w:tab w:val="left" w:pos="1239"/>
              </w:tabs>
              <w:rPr>
                <w:i/>
                <w:sz w:val="10"/>
                <w:szCs w:val="20"/>
              </w:rPr>
            </w:pPr>
            <w:r>
              <w:rPr>
                <w:noProof/>
              </w:rPr>
              <w:pict>
                <v:line id="Straight Connector 6" o:spid="_x0000_s1027" style="position:absolute;z-index:251659264;visibility:visible" from="53.65pt,.4pt" to="224.4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"/>
              </w:pict>
            </w:r>
          </w:p>
          <w:p w:rsidR="005D4C71" w:rsidRPr="00B200D8" w:rsidRDefault="005D4C71" w:rsidP="00463546">
            <w:pPr>
              <w:tabs>
                <w:tab w:val="left" w:pos="1239"/>
              </w:tabs>
              <w:jc w:val="center"/>
              <w:rPr>
                <w:i/>
                <w:sz w:val="26"/>
                <w:szCs w:val="20"/>
              </w:rPr>
            </w:pPr>
            <w:r>
              <w:rPr>
                <w:i/>
                <w:sz w:val="26"/>
                <w:szCs w:val="20"/>
              </w:rPr>
              <w:t>Phú Yên, ngày 31 tháng 12</w:t>
            </w:r>
            <w:r w:rsidRPr="00B200D8">
              <w:rPr>
                <w:i/>
                <w:sz w:val="26"/>
                <w:szCs w:val="20"/>
              </w:rPr>
              <w:t xml:space="preserve"> năm 2024</w:t>
            </w:r>
          </w:p>
          <w:p w:rsidR="005D4C71" w:rsidRPr="00B200D8" w:rsidRDefault="005D4C71" w:rsidP="00ED5404">
            <w:pPr>
              <w:tabs>
                <w:tab w:val="left" w:pos="1206"/>
              </w:tabs>
              <w:jc w:val="center"/>
              <w:rPr>
                <w:sz w:val="26"/>
                <w:szCs w:val="20"/>
              </w:rPr>
            </w:pPr>
          </w:p>
        </w:tc>
      </w:tr>
    </w:tbl>
    <w:p w:rsidR="005D4C71" w:rsidRPr="00B200D8" w:rsidRDefault="005D4C71" w:rsidP="00E32867">
      <w:pPr>
        <w:jc w:val="center"/>
        <w:rPr>
          <w:b/>
        </w:rPr>
      </w:pPr>
      <w:r w:rsidRPr="00B200D8">
        <w:rPr>
          <w:b/>
        </w:rPr>
        <w:t>QUYẾT ĐỊNH</w:t>
      </w:r>
    </w:p>
    <w:p w:rsidR="005D4C71" w:rsidRDefault="005D4C71" w:rsidP="00E32867">
      <w:pPr>
        <w:jc w:val="center"/>
        <w:rPr>
          <w:rStyle w:val="fontstyle01"/>
          <w:b/>
        </w:rPr>
      </w:pPr>
      <w:bookmarkStart w:id="0" w:name="_Hlk182775075"/>
      <w:r w:rsidRPr="00DE376E">
        <w:rPr>
          <w:rStyle w:val="fontstyle01"/>
          <w:b/>
        </w:rPr>
        <w:t xml:space="preserve">Quy định về thời gian, </w:t>
      </w:r>
      <w:bookmarkStart w:id="1" w:name="_Hlk182774017"/>
      <w:r w:rsidRPr="00DE376E">
        <w:rPr>
          <w:rStyle w:val="fontstyle01"/>
          <w:b/>
        </w:rPr>
        <w:t>phạm vi hoạt động</w:t>
      </w:r>
      <w:r>
        <w:rPr>
          <w:rStyle w:val="fontstyle01"/>
          <w:b/>
        </w:rPr>
        <w:t xml:space="preserve"> </w:t>
      </w:r>
      <w:r w:rsidRPr="00DE376E">
        <w:rPr>
          <w:rStyle w:val="fontstyle01"/>
          <w:b/>
        </w:rPr>
        <w:t>vận chuyển hành khách</w:t>
      </w:r>
      <w:r w:rsidRPr="00DE376E">
        <w:rPr>
          <w:rStyle w:val="fontstyle01"/>
          <w:b/>
        </w:rPr>
        <w:br/>
        <w:t>bằng xe bốn bánh có gắn</w:t>
      </w:r>
      <w:r>
        <w:rPr>
          <w:rStyle w:val="fontstyle01"/>
          <w:b/>
        </w:rPr>
        <w:t xml:space="preserve"> </w:t>
      </w:r>
      <w:r w:rsidRPr="00DE376E">
        <w:rPr>
          <w:rStyle w:val="fontstyle01"/>
          <w:b/>
        </w:rPr>
        <w:t>động cơ và hoạt động vận</w:t>
      </w:r>
      <w:r>
        <w:rPr>
          <w:rStyle w:val="fontstyle01"/>
          <w:b/>
        </w:rPr>
        <w:t xml:space="preserve"> </w:t>
      </w:r>
      <w:r w:rsidRPr="00DE376E">
        <w:rPr>
          <w:rStyle w:val="fontstyle01"/>
          <w:b/>
        </w:rPr>
        <w:t>chuyển hàng hóa</w:t>
      </w:r>
    </w:p>
    <w:p w:rsidR="005D4C71" w:rsidRDefault="005D4C71" w:rsidP="00E32867">
      <w:pPr>
        <w:jc w:val="center"/>
        <w:rPr>
          <w:rStyle w:val="fontstyle01"/>
          <w:b/>
        </w:rPr>
      </w:pPr>
      <w:r w:rsidRPr="00DE376E">
        <w:rPr>
          <w:rStyle w:val="fontstyle01"/>
          <w:b/>
        </w:rPr>
        <w:t>bằng xe</w:t>
      </w:r>
      <w:r>
        <w:rPr>
          <w:rStyle w:val="fontstyle01"/>
          <w:b/>
        </w:rPr>
        <w:t xml:space="preserve"> </w:t>
      </w:r>
      <w:r w:rsidRPr="00DE376E">
        <w:rPr>
          <w:rStyle w:val="fontstyle01"/>
          <w:b/>
        </w:rPr>
        <w:t>chở hàng bốn bánh có gắn</w:t>
      </w:r>
      <w:r>
        <w:rPr>
          <w:rStyle w:val="fontstyle01"/>
          <w:b/>
        </w:rPr>
        <w:t xml:space="preserve"> </w:t>
      </w:r>
      <w:r w:rsidRPr="00DE376E">
        <w:rPr>
          <w:rStyle w:val="fontstyle01"/>
          <w:b/>
        </w:rPr>
        <w:t xml:space="preserve">động cơ </w:t>
      </w:r>
      <w:bookmarkEnd w:id="1"/>
      <w:r w:rsidRPr="00DE376E">
        <w:rPr>
          <w:rStyle w:val="fontstyle01"/>
          <w:b/>
        </w:rPr>
        <w:t>trên địa bàn tỉnh</w:t>
      </w:r>
      <w:r>
        <w:rPr>
          <w:rStyle w:val="fontstyle01"/>
          <w:b/>
        </w:rPr>
        <w:t xml:space="preserve"> </w:t>
      </w:r>
      <w:r w:rsidRPr="00DE376E">
        <w:rPr>
          <w:rStyle w:val="fontstyle01"/>
          <w:b/>
        </w:rPr>
        <w:t>Phú Yên</w:t>
      </w:r>
      <w:bookmarkEnd w:id="0"/>
    </w:p>
    <w:p w:rsidR="005D4C71" w:rsidRDefault="005D4C71" w:rsidP="00E32867">
      <w:pPr>
        <w:jc w:val="center"/>
        <w:rPr>
          <w:rStyle w:val="fontstyle01"/>
          <w:b/>
        </w:rPr>
      </w:pPr>
      <w:r>
        <w:rPr>
          <w:noProof/>
        </w:rPr>
        <w:pict>
          <v:line id="_x0000_s1028" style="position:absolute;left:0;text-align:left;z-index:251660288;visibility:visible" from="134.4pt,1.6pt" to="326.1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"/>
        </w:pict>
      </w:r>
    </w:p>
    <w:p w:rsidR="005D4C71" w:rsidRPr="00B200D8" w:rsidRDefault="005D4C71" w:rsidP="00E32867">
      <w:pPr>
        <w:spacing w:before="120" w:line="264" w:lineRule="auto"/>
        <w:jc w:val="center"/>
        <w:rPr>
          <w:b/>
        </w:rPr>
      </w:pPr>
      <w:r w:rsidRPr="00B200D8">
        <w:rPr>
          <w:b/>
        </w:rPr>
        <w:t>ỦY BAN NHÂN DÂN TỈNH PHÚ YÊN</w:t>
      </w:r>
    </w:p>
    <w:p w:rsidR="005D4C71" w:rsidRPr="00B200D8" w:rsidRDefault="005D4C71" w:rsidP="003A4057">
      <w:pPr>
        <w:spacing w:line="264" w:lineRule="auto"/>
        <w:jc w:val="center"/>
        <w:rPr>
          <w:b/>
          <w:sz w:val="18"/>
        </w:rPr>
      </w:pPr>
    </w:p>
    <w:p w:rsidR="005D4C71" w:rsidRPr="001C058E" w:rsidRDefault="005D4C71" w:rsidP="00825481">
      <w:pPr>
        <w:spacing w:before="100"/>
        <w:ind w:firstLine="720"/>
        <w:jc w:val="both"/>
        <w:rPr>
          <w:i/>
        </w:rPr>
      </w:pPr>
      <w:r w:rsidRPr="001C058E">
        <w:rPr>
          <w:i/>
        </w:rPr>
        <w:t xml:space="preserve">Căn cứ Luật </w:t>
      </w:r>
      <w:r>
        <w:rPr>
          <w:i/>
        </w:rPr>
        <w:t>T</w:t>
      </w:r>
      <w:r w:rsidRPr="001C058E">
        <w:rPr>
          <w:i/>
        </w:rPr>
        <w:t>ổ chức chính quyền địa phương ngày 19 tháng 6 năm 2015;</w:t>
      </w:r>
    </w:p>
    <w:p w:rsidR="005D4C71" w:rsidRPr="001C058E" w:rsidRDefault="005D4C71" w:rsidP="00825481">
      <w:pPr>
        <w:spacing w:before="100"/>
        <w:ind w:firstLine="720"/>
        <w:jc w:val="both"/>
        <w:rPr>
          <w:i/>
        </w:rPr>
      </w:pPr>
      <w:r w:rsidRPr="001C058E">
        <w:rPr>
          <w:i/>
        </w:rPr>
        <w:t>Căn cứ Luật sửa đổi, bổ sung một số điều của Luật Tổ chức Chính phủ và Luật Tổ chức chính quyền địa phương ngày 22 tháng 11 năm 2019;</w:t>
      </w:r>
    </w:p>
    <w:p w:rsidR="005D4C71" w:rsidRDefault="005D4C71" w:rsidP="00825481">
      <w:pPr>
        <w:spacing w:before="100"/>
        <w:jc w:val="both"/>
        <w:rPr>
          <w:i/>
        </w:rPr>
      </w:pPr>
      <w:r w:rsidRPr="001C058E">
        <w:rPr>
          <w:i/>
        </w:rPr>
        <w:tab/>
      </w:r>
      <w:r w:rsidRPr="00847260">
        <w:rPr>
          <w:i/>
          <w:spacing w:val="-8"/>
        </w:rPr>
        <w:t>Căn cứ Luật Ban hành văn bản quy phạm pháp luật ngày 22 tháng 6 năm 2015</w:t>
      </w:r>
      <w:r w:rsidRPr="001C058E">
        <w:rPr>
          <w:i/>
        </w:rPr>
        <w:t>;</w:t>
      </w:r>
    </w:p>
    <w:p w:rsidR="005D4C71" w:rsidRDefault="005D4C71" w:rsidP="00825481">
      <w:pPr>
        <w:spacing w:before="100"/>
        <w:ind w:firstLine="720"/>
        <w:jc w:val="both"/>
        <w:rPr>
          <w:i/>
        </w:rPr>
      </w:pPr>
      <w:r w:rsidRPr="00B200D8">
        <w:rPr>
          <w:i/>
        </w:rPr>
        <w:t>Căn cứ Luật sửa đổi, bổ sung một số điều của Luật Ban hành văn bản quy phạm pháp luật ngày 18 tháng 6 năm 2020;</w:t>
      </w:r>
    </w:p>
    <w:p w:rsidR="005D4C71" w:rsidRDefault="005D4C71" w:rsidP="00825481">
      <w:pPr>
        <w:spacing w:before="100"/>
        <w:ind w:firstLine="720"/>
        <w:jc w:val="both"/>
        <w:rPr>
          <w:i/>
        </w:rPr>
      </w:pPr>
      <w:r w:rsidRPr="00CA74A7">
        <w:rPr>
          <w:i/>
          <w:iCs/>
        </w:rPr>
        <w:t>Căn cứ Luật Đường bộ ngày 27 tháng 6 năm 2024;</w:t>
      </w:r>
    </w:p>
    <w:p w:rsidR="005D4C71" w:rsidRDefault="005D4C71" w:rsidP="00825481">
      <w:pPr>
        <w:spacing w:before="100"/>
        <w:ind w:firstLine="720"/>
        <w:jc w:val="both"/>
        <w:rPr>
          <w:i/>
          <w:spacing w:val="-4"/>
        </w:rPr>
      </w:pPr>
      <w:r w:rsidRPr="00825481">
        <w:rPr>
          <w:i/>
          <w:iCs/>
          <w:spacing w:val="-4"/>
        </w:rPr>
        <w:t>Căn cứ Luật Trật tự, an toàn giao thông đường bộ ngày 27 tháng 6 năm 2024;</w:t>
      </w:r>
    </w:p>
    <w:p w:rsidR="005D4C71" w:rsidRDefault="005D4C71" w:rsidP="00825481">
      <w:pPr>
        <w:spacing w:before="100"/>
        <w:ind w:firstLine="720"/>
        <w:jc w:val="both"/>
        <w:rPr>
          <w:i/>
          <w:spacing w:val="-4"/>
        </w:rPr>
      </w:pPr>
      <w:r>
        <w:rPr>
          <w:i/>
          <w:iCs/>
        </w:rPr>
        <w:t>Căn cứ Nghị định số 158/2024/NĐ-CP ngày 18 tháng 12 năm 2024 của Chính phủ quy định về hoạt động vận tải đường bộ;</w:t>
      </w:r>
    </w:p>
    <w:p w:rsidR="005D4C71" w:rsidRPr="00825481" w:rsidRDefault="005D4C71" w:rsidP="00825481">
      <w:pPr>
        <w:spacing w:before="100"/>
        <w:ind w:firstLine="720"/>
        <w:jc w:val="both"/>
        <w:rPr>
          <w:i/>
          <w:spacing w:val="-4"/>
        </w:rPr>
      </w:pPr>
      <w:r w:rsidRPr="00B200D8">
        <w:rPr>
          <w:i/>
        </w:rPr>
        <w:t>Theo đề nghị của Sở Giao thông vận tải Phú Yên tại Tờ trình số</w:t>
      </w:r>
      <w:r>
        <w:rPr>
          <w:i/>
        </w:rPr>
        <w:t xml:space="preserve"> 146</w:t>
      </w:r>
      <w:r w:rsidRPr="00B200D8">
        <w:rPr>
          <w:i/>
        </w:rPr>
        <w:t xml:space="preserve">/TTr-SGTVT ngày </w:t>
      </w:r>
      <w:r>
        <w:rPr>
          <w:i/>
        </w:rPr>
        <w:t>24/12</w:t>
      </w:r>
      <w:r w:rsidRPr="00B200D8">
        <w:rPr>
          <w:i/>
        </w:rPr>
        <w:t>/2024.</w:t>
      </w:r>
    </w:p>
    <w:p w:rsidR="005D4C71" w:rsidRDefault="005D4C71" w:rsidP="00825481">
      <w:pPr>
        <w:pStyle w:val="NormalWeb"/>
        <w:spacing w:before="240" w:beforeAutospacing="0" w:after="0" w:afterAutospacing="0"/>
        <w:jc w:val="center"/>
        <w:rPr>
          <w:b/>
          <w:bCs/>
          <w:sz w:val="28"/>
          <w:szCs w:val="28"/>
          <w:lang w:val="en-US"/>
        </w:rPr>
      </w:pPr>
      <w:r w:rsidRPr="00B200D8">
        <w:rPr>
          <w:b/>
          <w:bCs/>
          <w:sz w:val="28"/>
          <w:szCs w:val="28"/>
          <w:lang w:val="vi-VN"/>
        </w:rPr>
        <w:t>QUYẾT ĐỊNH:</w:t>
      </w:r>
    </w:p>
    <w:p w:rsidR="005D4C71" w:rsidRPr="00B200D8" w:rsidRDefault="005D4C71" w:rsidP="00846E4D">
      <w:pPr>
        <w:spacing w:before="120"/>
        <w:jc w:val="center"/>
      </w:pPr>
      <w:r w:rsidRPr="00B200D8">
        <w:rPr>
          <w:b/>
          <w:bCs/>
          <w:lang w:val="vi-VN"/>
        </w:rPr>
        <w:t>Chương I</w:t>
      </w:r>
    </w:p>
    <w:p w:rsidR="005D4C71" w:rsidRPr="00B200D8" w:rsidRDefault="005D4C71" w:rsidP="00AB3B3E">
      <w:pPr>
        <w:spacing w:before="120"/>
        <w:jc w:val="center"/>
      </w:pPr>
      <w:r w:rsidRPr="00B200D8">
        <w:rPr>
          <w:b/>
          <w:bCs/>
          <w:lang w:val="vi-VN"/>
        </w:rPr>
        <w:t>NHỮNG QUY ĐỊNH CHUNG</w:t>
      </w:r>
    </w:p>
    <w:p w:rsidR="005D4C71" w:rsidRDefault="005D4C71" w:rsidP="00825481">
      <w:pPr>
        <w:spacing w:before="240"/>
        <w:ind w:firstLine="567"/>
        <w:jc w:val="both"/>
      </w:pPr>
      <w:r w:rsidRPr="00CA74A7">
        <w:rPr>
          <w:b/>
          <w:bCs/>
          <w:lang w:val="vi-VN"/>
        </w:rPr>
        <w:t>Điều 1. Phạm v</w:t>
      </w:r>
      <w:r w:rsidRPr="00CA74A7">
        <w:rPr>
          <w:b/>
          <w:bCs/>
        </w:rPr>
        <w:t xml:space="preserve">i </w:t>
      </w:r>
      <w:r w:rsidRPr="00CA74A7">
        <w:rPr>
          <w:b/>
          <w:bCs/>
          <w:lang w:val="vi-VN"/>
        </w:rPr>
        <w:t>điều chỉnh</w:t>
      </w:r>
    </w:p>
    <w:p w:rsidR="005D4C71" w:rsidRDefault="005D4C71" w:rsidP="00825481">
      <w:pPr>
        <w:spacing w:before="100"/>
        <w:ind w:firstLine="567"/>
        <w:jc w:val="both"/>
      </w:pPr>
      <w:r w:rsidRPr="00CA74A7">
        <w:rPr>
          <w:bCs/>
        </w:rPr>
        <w:t>Quyết định này Quy định về thời gian, phạm vi hoạt động vận chuyển hành khách bằng xe bốn bánh có gắn động cơ và hoạt động vận chuyển hàng hóa bằng xe chở hàng bốn bánh có gắn động cơ trên địa bàn tỉnh Phú Yên</w:t>
      </w:r>
      <w:r w:rsidRPr="00CA74A7">
        <w:rPr>
          <w:rStyle w:val="fontstyle01"/>
          <w:color w:val="auto"/>
        </w:rPr>
        <w:t>.</w:t>
      </w:r>
    </w:p>
    <w:p w:rsidR="005D4C71" w:rsidRDefault="005D4C71" w:rsidP="00825481">
      <w:pPr>
        <w:spacing w:before="100"/>
        <w:ind w:firstLine="567"/>
        <w:jc w:val="both"/>
      </w:pPr>
      <w:r w:rsidRPr="00CA74A7">
        <w:rPr>
          <w:b/>
          <w:bCs/>
          <w:lang w:val="vi-VN"/>
        </w:rPr>
        <w:t>Điều 2. Đối tượng áp dụng</w:t>
      </w:r>
    </w:p>
    <w:p w:rsidR="005D4C71" w:rsidRDefault="005D4C71" w:rsidP="00825481">
      <w:pPr>
        <w:spacing w:before="100"/>
        <w:ind w:firstLine="567"/>
        <w:jc w:val="both"/>
      </w:pPr>
      <w:r w:rsidRPr="00825481">
        <w:rPr>
          <w:b/>
        </w:rPr>
        <w:t>1.</w:t>
      </w:r>
      <w:r w:rsidRPr="00CA74A7">
        <w:t xml:space="preserve"> Doanh nghiệp, hợp tác xã, hộ kinh doanh hoạt động vận chuyển hành khách bằng xe bốn bánh có gắn động cơ và vận chuyển hàng hóa bằng xe chở hàng bốn bánh có gắn động cơ (sau đây gọi tắt là đơn vị kinh doanh vận chuyển).</w:t>
      </w:r>
    </w:p>
    <w:p w:rsidR="005D4C71" w:rsidRDefault="005D4C71" w:rsidP="00825481">
      <w:pPr>
        <w:spacing w:before="100"/>
        <w:ind w:firstLine="567"/>
        <w:jc w:val="both"/>
      </w:pPr>
      <w:r w:rsidRPr="00825481">
        <w:rPr>
          <w:b/>
        </w:rPr>
        <w:t>2.</w:t>
      </w:r>
      <w:r w:rsidRPr="00CA74A7">
        <w:t xml:space="preserve"> Cơ quan quản lý </w:t>
      </w:r>
      <w:r>
        <w:t>N</w:t>
      </w:r>
      <w:r w:rsidRPr="00CA74A7">
        <w:t>hà nước về hoạt động vận chuyển hành khách bằng xe bốn bánh có gắn động cơ và vận chuyển hàng hóa bằng xe chở hàng bốn bánh có gắn động cơ trên địa bàn tỉnh Phú Yên.</w:t>
      </w:r>
    </w:p>
    <w:p w:rsidR="005D4C71" w:rsidRPr="00CA74A7" w:rsidRDefault="005D4C71" w:rsidP="00825481">
      <w:pPr>
        <w:spacing w:before="100"/>
        <w:ind w:firstLine="567"/>
        <w:jc w:val="both"/>
      </w:pPr>
      <w:r w:rsidRPr="00825481">
        <w:rPr>
          <w:b/>
        </w:rPr>
        <w:t>3.</w:t>
      </w:r>
      <w:r w:rsidRPr="00CA74A7">
        <w:t xml:space="preserve"> Các tổ chức, cá nhân khác có liên quan đến hoạt động vận chuyển hành khách bằng xe bốn bánh có gắn động cơ và vận chuyển hàng hóa bằng xe chở hàng bốn bánh có gắn động cơ trên địa bàn tỉnh Phú Yên.</w:t>
      </w:r>
    </w:p>
    <w:p w:rsidR="005D4C71" w:rsidRPr="00B200D8" w:rsidRDefault="005D4C71" w:rsidP="00846E4D">
      <w:pPr>
        <w:spacing w:before="120"/>
        <w:jc w:val="center"/>
      </w:pPr>
      <w:r w:rsidRPr="00B200D8">
        <w:rPr>
          <w:b/>
          <w:bCs/>
          <w:lang w:val="vi-VN"/>
        </w:rPr>
        <w:t>Chương II</w:t>
      </w:r>
    </w:p>
    <w:p w:rsidR="005D4C71" w:rsidRPr="00C35463" w:rsidRDefault="005D4C71" w:rsidP="00AB3B3E">
      <w:pPr>
        <w:spacing w:before="120"/>
        <w:jc w:val="center"/>
      </w:pPr>
      <w:r w:rsidRPr="00C35463">
        <w:rPr>
          <w:b/>
          <w:bCs/>
          <w:lang w:val="vi-VN"/>
        </w:rPr>
        <w:t>QUY ĐỊNH CỤ THỂ</w:t>
      </w:r>
    </w:p>
    <w:p w:rsidR="005D4C71" w:rsidRDefault="005D4C71" w:rsidP="00846E4D">
      <w:pPr>
        <w:spacing w:before="240"/>
        <w:ind w:firstLine="567"/>
        <w:jc w:val="both"/>
      </w:pPr>
      <w:r w:rsidRPr="00C35463">
        <w:rPr>
          <w:b/>
          <w:bCs/>
          <w:lang w:val="vi-VN"/>
        </w:rPr>
        <w:t>Điều 3</w:t>
      </w:r>
      <w:r w:rsidRPr="00B200D8">
        <w:rPr>
          <w:b/>
          <w:bCs/>
          <w:lang w:val="vi-VN"/>
        </w:rPr>
        <w:t xml:space="preserve">. </w:t>
      </w:r>
      <w:r>
        <w:rPr>
          <w:b/>
          <w:bCs/>
        </w:rPr>
        <w:t>P</w:t>
      </w:r>
      <w:r w:rsidRPr="0051302D">
        <w:rPr>
          <w:b/>
          <w:bCs/>
          <w:lang w:val="vi-VN"/>
        </w:rPr>
        <w:t xml:space="preserve">hạm vi hoạt động </w:t>
      </w:r>
    </w:p>
    <w:p w:rsidR="005D4C71" w:rsidRDefault="005D4C71" w:rsidP="00846E4D">
      <w:pPr>
        <w:spacing w:before="100"/>
        <w:ind w:firstLine="567"/>
        <w:jc w:val="both"/>
      </w:pPr>
      <w:r w:rsidRPr="00846E4D">
        <w:rPr>
          <w:b/>
        </w:rPr>
        <w:t>1.</w:t>
      </w:r>
      <w:r>
        <w:t xml:space="preserve"> Đối với </w:t>
      </w:r>
      <w:r w:rsidRPr="00710479">
        <w:t>xe bốn bánh có gắn động cơ tham gia vận chuyển hành khách</w:t>
      </w:r>
      <w:r>
        <w:t>:</w:t>
      </w:r>
    </w:p>
    <w:p w:rsidR="005D4C71" w:rsidRDefault="005D4C71" w:rsidP="00846E4D">
      <w:pPr>
        <w:spacing w:before="100"/>
        <w:ind w:firstLine="567"/>
        <w:jc w:val="both"/>
      </w:pPr>
      <w:r w:rsidRPr="00CA74A7">
        <w:rPr>
          <w:lang w:val="vi-VN"/>
        </w:rPr>
        <w:t>Xe bốn bánh có gắn động cơ của các doanh nghiệp, hợp tác xã, hộ kinh doanh vận tải hành khách được phép hoạt động các tuyến đường giao thông trên địa bàn tỉnh Phú Yên</w:t>
      </w:r>
      <w:r w:rsidRPr="00CA74A7">
        <w:t xml:space="preserve"> trên các tuyến đường đủ điều kiện hoạt động và phải tuân theo tổ chức giao thông của lực lượng chức năng, hiệu lực của biển báo cấm, biển </w:t>
      </w:r>
      <w:r w:rsidRPr="00CA74A7">
        <w:rPr>
          <w:iCs/>
          <w:spacing w:val="-2"/>
        </w:rPr>
        <w:t>báo hạn chế loại phương tiện hoạt động</w:t>
      </w:r>
      <w:r w:rsidRPr="00CA74A7">
        <w:rPr>
          <w:lang w:val="vi-VN"/>
        </w:rPr>
        <w:t>;</w:t>
      </w:r>
      <w:r>
        <w:t xml:space="preserve"> p</w:t>
      </w:r>
      <w:r w:rsidRPr="00CA74A7">
        <w:t>hương tiện không được hoạt động trên</w:t>
      </w:r>
      <w:r w:rsidRPr="00CA74A7">
        <w:rPr>
          <w:lang w:val="vi-VN"/>
        </w:rPr>
        <w:t xml:space="preserve"> các tuyến đường sau: </w:t>
      </w:r>
      <w:r>
        <w:t>C</w:t>
      </w:r>
      <w:r w:rsidRPr="00CA74A7">
        <w:rPr>
          <w:lang w:val="vi-VN"/>
        </w:rPr>
        <w:t xml:space="preserve">ác tuyến đường có độ dốc dọc lớn hơn 10%, tuyến đường </w:t>
      </w:r>
      <w:r>
        <w:t>c</w:t>
      </w:r>
      <w:r w:rsidRPr="00CA74A7">
        <w:rPr>
          <w:lang w:val="vi-VN"/>
        </w:rPr>
        <w:t xml:space="preserve">ao tốc, tuyến </w:t>
      </w:r>
      <w:r>
        <w:t>q</w:t>
      </w:r>
      <w:r w:rsidRPr="00CA74A7">
        <w:rPr>
          <w:lang w:val="vi-VN"/>
        </w:rPr>
        <w:t>uốc lộ ngoài khu vực độ thị, các tuyến đường cấm và đoạn đường có c</w:t>
      </w:r>
      <w:r w:rsidRPr="00CA74A7">
        <w:t>ắ</w:t>
      </w:r>
      <w:r w:rsidRPr="00CA74A7">
        <w:rPr>
          <w:lang w:val="vi-VN"/>
        </w:rPr>
        <w:t xml:space="preserve">m biển báo cấm hoặc hạn chế xe bốn bánh có gắn động cơ không được </w:t>
      </w:r>
      <w:r w:rsidRPr="00CA74A7">
        <w:t>lưu thông</w:t>
      </w:r>
      <w:r w:rsidRPr="00CA74A7">
        <w:rPr>
          <w:lang w:val="vi-VN"/>
        </w:rPr>
        <w:t xml:space="preserve"> theo quy định của pháp luật.</w:t>
      </w:r>
    </w:p>
    <w:p w:rsidR="005D4C71" w:rsidRDefault="005D4C71" w:rsidP="00846E4D">
      <w:pPr>
        <w:spacing w:before="100"/>
        <w:ind w:firstLine="567"/>
        <w:jc w:val="both"/>
      </w:pPr>
      <w:r w:rsidRPr="00846E4D">
        <w:rPr>
          <w:b/>
        </w:rPr>
        <w:t>2.</w:t>
      </w:r>
      <w:r w:rsidRPr="00CA74A7">
        <w:t xml:space="preserve"> Đối với xe bốn bánh có gắn động cơ tham gia vận chuyển hàng hóa</w:t>
      </w:r>
      <w:r>
        <w:t>:</w:t>
      </w:r>
    </w:p>
    <w:p w:rsidR="005D4C71" w:rsidRDefault="005D4C71" w:rsidP="00846E4D">
      <w:pPr>
        <w:spacing w:before="100"/>
        <w:ind w:firstLine="567"/>
        <w:jc w:val="both"/>
      </w:pPr>
      <w:r w:rsidRPr="00CA74A7">
        <w:rPr>
          <w:lang w:val="vi-VN"/>
        </w:rPr>
        <w:t xml:space="preserve">Xe bốn bánh có gắn động cơ của các doanh nghiệp, hợp tác xã, hộ kinh doanh vận tải </w:t>
      </w:r>
      <w:r w:rsidRPr="00CA74A7">
        <w:t>hàng hóa</w:t>
      </w:r>
      <w:r>
        <w:t xml:space="preserve"> </w:t>
      </w:r>
      <w:r w:rsidRPr="00CA74A7">
        <w:rPr>
          <w:lang w:val="vi-VN"/>
        </w:rPr>
        <w:t>được phép hoạt động các tuyến đường giao thông trên địa bàn tỉnh Phú Yên</w:t>
      </w:r>
      <w:r w:rsidRPr="00CA74A7">
        <w:t xml:space="preserve"> trên các tuyến đường đủ điều kiện hoạt động và phải tuân theo tổ chức giao thông của lực lượng chức năng, hiệu lực của biển báo cấm, biển </w:t>
      </w:r>
      <w:r w:rsidRPr="00CA74A7">
        <w:rPr>
          <w:iCs/>
          <w:spacing w:val="-2"/>
        </w:rPr>
        <w:t>báo hạn chế loại phương tiện hoạt động</w:t>
      </w:r>
      <w:r w:rsidRPr="00CA74A7">
        <w:rPr>
          <w:lang w:val="vi-VN"/>
        </w:rPr>
        <w:t>;</w:t>
      </w:r>
      <w:r>
        <w:t xml:space="preserve"> p</w:t>
      </w:r>
      <w:r w:rsidRPr="00CA74A7">
        <w:t>hương tiện không được hoạt động trên</w:t>
      </w:r>
      <w:r>
        <w:rPr>
          <w:lang w:val="vi-VN"/>
        </w:rPr>
        <w:t xml:space="preserve"> các tuyến đường sau: </w:t>
      </w:r>
      <w:r>
        <w:t>C</w:t>
      </w:r>
      <w:r w:rsidRPr="00CA74A7">
        <w:rPr>
          <w:lang w:val="vi-VN"/>
        </w:rPr>
        <w:t xml:space="preserve">ác tuyến đường có độ dốc dọc lớn hơn 10%, tuyến đường </w:t>
      </w:r>
      <w:r>
        <w:t>c</w:t>
      </w:r>
      <w:r w:rsidRPr="00CA74A7">
        <w:rPr>
          <w:lang w:val="vi-VN"/>
        </w:rPr>
        <w:t xml:space="preserve">ao tốc, tuyến </w:t>
      </w:r>
      <w:r>
        <w:t>q</w:t>
      </w:r>
      <w:r w:rsidRPr="00CA74A7">
        <w:rPr>
          <w:lang w:val="vi-VN"/>
        </w:rPr>
        <w:t>uốc lộ ngoài khu vực đ</w:t>
      </w:r>
      <w:r>
        <w:t>ô</w:t>
      </w:r>
      <w:r w:rsidRPr="00CA74A7">
        <w:rPr>
          <w:lang w:val="vi-VN"/>
        </w:rPr>
        <w:t xml:space="preserve"> thị, các tuyến đường cấm và đoạn đường có c</w:t>
      </w:r>
      <w:r w:rsidRPr="00CA74A7">
        <w:t>ắ</w:t>
      </w:r>
      <w:r w:rsidRPr="00CA74A7">
        <w:rPr>
          <w:lang w:val="vi-VN"/>
        </w:rPr>
        <w:t xml:space="preserve">m biển báo cấm hoặc hạn chế xe bốn bánh có gắn động cơ không được </w:t>
      </w:r>
      <w:r w:rsidRPr="00CA74A7">
        <w:t>lưu thông</w:t>
      </w:r>
      <w:r w:rsidRPr="00CA74A7">
        <w:rPr>
          <w:lang w:val="vi-VN"/>
        </w:rPr>
        <w:t xml:space="preserve"> theo quy định của pháp luật.</w:t>
      </w:r>
    </w:p>
    <w:p w:rsidR="005D4C71" w:rsidRDefault="005D4C71" w:rsidP="00846E4D">
      <w:pPr>
        <w:spacing w:before="100"/>
        <w:ind w:firstLine="567"/>
        <w:jc w:val="both"/>
      </w:pPr>
      <w:r w:rsidRPr="009C5B6E">
        <w:rPr>
          <w:b/>
          <w:bCs/>
          <w:lang w:val="vi-VN"/>
        </w:rPr>
        <w:t xml:space="preserve">Điều </w:t>
      </w:r>
      <w:r w:rsidRPr="009C5B6E">
        <w:rPr>
          <w:b/>
          <w:bCs/>
        </w:rPr>
        <w:t>4</w:t>
      </w:r>
      <w:r w:rsidRPr="009C5B6E">
        <w:rPr>
          <w:b/>
          <w:bCs/>
          <w:lang w:val="vi-VN"/>
        </w:rPr>
        <w:t>. Thời gian hoạt động</w:t>
      </w:r>
      <w:r>
        <w:rPr>
          <w:b/>
          <w:bCs/>
        </w:rPr>
        <w:t xml:space="preserve"> </w:t>
      </w:r>
      <w:r w:rsidRPr="009C5B6E">
        <w:rPr>
          <w:b/>
          <w:bCs/>
        </w:rPr>
        <w:t>vận chuyển</w:t>
      </w:r>
    </w:p>
    <w:p w:rsidR="005D4C71" w:rsidRPr="00846E4D" w:rsidRDefault="005D4C71" w:rsidP="00846E4D">
      <w:pPr>
        <w:spacing w:before="100"/>
        <w:ind w:firstLine="567"/>
        <w:jc w:val="both"/>
        <w:rPr>
          <w:spacing w:val="-4"/>
        </w:rPr>
      </w:pPr>
      <w:r w:rsidRPr="00846E4D">
        <w:rPr>
          <w:spacing w:val="-4"/>
          <w:lang w:val="vi-VN"/>
        </w:rPr>
        <w:t>Việc vận chuyển hành khách bằng xe bốn bánh có gắn động cơ và hoạt động</w:t>
      </w:r>
      <w:r w:rsidRPr="00846E4D">
        <w:rPr>
          <w:spacing w:val="-4"/>
        </w:rPr>
        <w:t xml:space="preserve"> </w:t>
      </w:r>
      <w:r w:rsidRPr="00846E4D">
        <w:rPr>
          <w:spacing w:val="-4"/>
          <w:lang w:val="vi-VN"/>
        </w:rPr>
        <w:t>vận chuyển hàng hóa bằng xe chở hàng bốn bánh có gắn động cơ của các doanh</w:t>
      </w:r>
      <w:r w:rsidRPr="00846E4D">
        <w:rPr>
          <w:spacing w:val="-4"/>
        </w:rPr>
        <w:t xml:space="preserve"> </w:t>
      </w:r>
      <w:r w:rsidRPr="00846E4D">
        <w:rPr>
          <w:spacing w:val="-4"/>
          <w:lang w:val="vi-VN"/>
        </w:rPr>
        <w:t>nghiệp, hợp tác xã, hộ kinh doanh trên địa bàn tỉnh Phú Yên được phép hoạt động</w:t>
      </w:r>
      <w:r w:rsidRPr="00846E4D">
        <w:rPr>
          <w:spacing w:val="-4"/>
        </w:rPr>
        <w:t xml:space="preserve"> 24/24 giờ trong ngày trên các tuyến đường đủ điều kiện hoạt động</w:t>
      </w:r>
      <w:r w:rsidRPr="00846E4D">
        <w:rPr>
          <w:spacing w:val="-4"/>
          <w:lang w:val="vi-VN"/>
        </w:rPr>
        <w:t>; trừ các tuyến đường có cắm biển báo hạn chế thời gian</w:t>
      </w:r>
      <w:r w:rsidRPr="00846E4D">
        <w:rPr>
          <w:spacing w:val="-4"/>
        </w:rPr>
        <w:t xml:space="preserve"> </w:t>
      </w:r>
      <w:r w:rsidRPr="00846E4D">
        <w:rPr>
          <w:spacing w:val="-4"/>
          <w:lang w:val="vi-VN"/>
        </w:rPr>
        <w:t>hoạt động của xe bốn bánh có gắn động cơ.</w:t>
      </w:r>
    </w:p>
    <w:p w:rsidR="005D4C71" w:rsidRPr="00B200D8" w:rsidRDefault="005D4C71" w:rsidP="00846E4D">
      <w:pPr>
        <w:spacing w:before="120"/>
        <w:jc w:val="center"/>
      </w:pPr>
      <w:r w:rsidRPr="00B200D8">
        <w:rPr>
          <w:b/>
          <w:bCs/>
          <w:lang w:val="vi-VN"/>
        </w:rPr>
        <w:t>Chương III</w:t>
      </w:r>
    </w:p>
    <w:p w:rsidR="005D4C71" w:rsidRPr="00057722" w:rsidRDefault="005D4C71" w:rsidP="00AB3B3E">
      <w:pPr>
        <w:spacing w:before="120"/>
        <w:jc w:val="center"/>
      </w:pPr>
      <w:r w:rsidRPr="00D9213D">
        <w:rPr>
          <w:b/>
          <w:bCs/>
          <w:lang w:val="vi-VN"/>
        </w:rPr>
        <w:t xml:space="preserve">TRÁCH NHIỆM </w:t>
      </w:r>
      <w:r>
        <w:rPr>
          <w:b/>
          <w:bCs/>
        </w:rPr>
        <w:t xml:space="preserve">CỦA </w:t>
      </w:r>
      <w:r w:rsidRPr="00D9213D">
        <w:rPr>
          <w:b/>
          <w:bCs/>
          <w:lang w:val="vi-VN"/>
        </w:rPr>
        <w:t>CƠ QUAN QUẢN LÝ NHÀ NƯỚC</w:t>
      </w:r>
      <w:r>
        <w:rPr>
          <w:b/>
          <w:bCs/>
        </w:rPr>
        <w:t xml:space="preserve"> VÀ ĐƠN VỊ KINH DOANH VẬN CHUYỂN HÀNH KHÁCH, HÀNG HÓA</w:t>
      </w:r>
    </w:p>
    <w:p w:rsidR="005D4C71" w:rsidRDefault="005D4C71" w:rsidP="00846E4D">
      <w:pPr>
        <w:shd w:val="clear" w:color="auto" w:fill="FFFFFF"/>
        <w:spacing w:before="240"/>
        <w:ind w:firstLine="567"/>
        <w:jc w:val="both"/>
        <w:rPr>
          <w:b/>
          <w:bCs/>
        </w:rPr>
      </w:pPr>
      <w:bookmarkStart w:id="2" w:name="dieu_8"/>
      <w:r w:rsidRPr="00FE1EDE">
        <w:rPr>
          <w:b/>
          <w:bCs/>
          <w:lang w:val="vi-VN"/>
        </w:rPr>
        <w:t xml:space="preserve">Điều </w:t>
      </w:r>
      <w:r>
        <w:rPr>
          <w:b/>
          <w:bCs/>
        </w:rPr>
        <w:t>5</w:t>
      </w:r>
      <w:r w:rsidRPr="00FE1EDE">
        <w:rPr>
          <w:b/>
          <w:bCs/>
          <w:lang w:val="vi-VN"/>
        </w:rPr>
        <w:t xml:space="preserve">. </w:t>
      </w:r>
      <w:r w:rsidRPr="00FE1EDE">
        <w:rPr>
          <w:b/>
          <w:lang w:val="vi-VN"/>
        </w:rPr>
        <w:t>Sở Giao thông vận tải</w:t>
      </w:r>
      <w:bookmarkEnd w:id="2"/>
    </w:p>
    <w:p w:rsidR="005D4C71" w:rsidRDefault="005D4C71" w:rsidP="00846E4D">
      <w:pPr>
        <w:shd w:val="clear" w:color="auto" w:fill="FFFFFF"/>
        <w:spacing w:before="100"/>
        <w:ind w:firstLine="567"/>
        <w:jc w:val="both"/>
        <w:rPr>
          <w:b/>
          <w:bCs/>
        </w:rPr>
      </w:pPr>
      <w:r w:rsidRPr="00846E4D">
        <w:rPr>
          <w:b/>
          <w:lang w:eastAsia="ru-RU"/>
        </w:rPr>
        <w:t>1.</w:t>
      </w:r>
      <w:r>
        <w:rPr>
          <w:lang w:eastAsia="ru-RU"/>
        </w:rPr>
        <w:t xml:space="preserve"> Thực hiện chức năng quản lý Nhà nước chuyên ngành đối với việc tổ chức, quản lý hoạt động vận chuyển hành khách, hàng hóa bằng xe bốn bánh có gắn động cơ trên địa bàn tỉnh, hướng dẫn các doanh nghiệp, hợp tác xã, hộ kinh doanh, thực hiện đúng các quy định của pháp luật và theo quy định này.</w:t>
      </w:r>
    </w:p>
    <w:p w:rsidR="005D4C71" w:rsidRDefault="005D4C71" w:rsidP="00846E4D">
      <w:pPr>
        <w:shd w:val="clear" w:color="auto" w:fill="FFFFFF"/>
        <w:spacing w:before="100"/>
        <w:ind w:firstLine="567"/>
        <w:jc w:val="both"/>
        <w:rPr>
          <w:b/>
          <w:bCs/>
        </w:rPr>
      </w:pPr>
      <w:r w:rsidRPr="00846E4D">
        <w:rPr>
          <w:b/>
          <w:lang w:eastAsia="ru-RU"/>
        </w:rPr>
        <w:t>2.</w:t>
      </w:r>
      <w:r>
        <w:rPr>
          <w:lang w:eastAsia="ru-RU"/>
        </w:rPr>
        <w:t xml:space="preserve"> Chủ trì, phối hợp Công an tỉnh và Ủy ban Nhân dân các huyện, thị xã, thành phố báo cáo, tham mưu Ủy ban Nhân dân tỉnh trong công tác quản lý hoạt động vận chuyển khách bằng xe bốn bánh có gắn động cơ và vận chuyển hàng hóa bằng xe chở hàng bốn bánh có gắn động cơ trên địa bàn tỉnh Phú Yên.</w:t>
      </w:r>
    </w:p>
    <w:p w:rsidR="005D4C71" w:rsidRDefault="005D4C71" w:rsidP="00846E4D">
      <w:pPr>
        <w:shd w:val="clear" w:color="auto" w:fill="FFFFFF"/>
        <w:spacing w:before="100"/>
        <w:ind w:firstLine="567"/>
        <w:jc w:val="both"/>
        <w:rPr>
          <w:b/>
          <w:bCs/>
        </w:rPr>
      </w:pPr>
      <w:r w:rsidRPr="00846E4D">
        <w:rPr>
          <w:b/>
          <w:lang w:eastAsia="ru-RU"/>
        </w:rPr>
        <w:t>3.</w:t>
      </w:r>
      <w:r w:rsidRPr="00CA74A7">
        <w:rPr>
          <w:lang w:eastAsia="ru-RU"/>
        </w:rPr>
        <w:t xml:space="preserve"> Phối hợp với các cơ quan liên quan trong việc cắm biển báo cấm hoặc hạn chế hoạt động đối với xe bốn bánh có gắn động cơ vận chuyển hành khách và hàng hóa theo đề nghị của Ủy ban </w:t>
      </w:r>
      <w:r>
        <w:rPr>
          <w:lang w:eastAsia="ru-RU"/>
        </w:rPr>
        <w:t>N</w:t>
      </w:r>
      <w:r w:rsidRPr="00CA74A7">
        <w:rPr>
          <w:lang w:eastAsia="ru-RU"/>
        </w:rPr>
        <w:t>hân dân các huyện, thị xã, thành phố.</w:t>
      </w:r>
    </w:p>
    <w:p w:rsidR="005D4C71" w:rsidRDefault="005D4C71" w:rsidP="00846E4D">
      <w:pPr>
        <w:shd w:val="clear" w:color="auto" w:fill="FFFFFF"/>
        <w:spacing w:before="100"/>
        <w:ind w:firstLine="567"/>
        <w:jc w:val="both"/>
        <w:rPr>
          <w:b/>
          <w:bCs/>
        </w:rPr>
      </w:pPr>
      <w:r w:rsidRPr="00846E4D">
        <w:rPr>
          <w:b/>
          <w:lang w:eastAsia="ru-RU"/>
        </w:rPr>
        <w:t>4.</w:t>
      </w:r>
      <w:r>
        <w:rPr>
          <w:lang w:eastAsia="ru-RU"/>
        </w:rPr>
        <w:t xml:space="preserve"> Tổ chức thanh tra, kiểm tra chuyên ngành định kỳ, đột xuất và xử lý những vi phạm liên quan đối với các đơn vị quản lý, kinh doanh hoạt động vận chuyển hành khách bằng xe bốn bánh có gắn động cơ và vận chuyển hàng hóa bằng xe chở hàng bốn bánh có gắn động cơ trên địa bàn tỉnh theo quy định.</w:t>
      </w:r>
    </w:p>
    <w:p w:rsidR="005D4C71" w:rsidRDefault="005D4C71" w:rsidP="00846E4D">
      <w:pPr>
        <w:shd w:val="clear" w:color="auto" w:fill="FFFFFF"/>
        <w:spacing w:before="100"/>
        <w:ind w:firstLine="567"/>
        <w:jc w:val="both"/>
        <w:rPr>
          <w:b/>
          <w:bCs/>
        </w:rPr>
      </w:pPr>
      <w:r>
        <w:rPr>
          <w:b/>
          <w:bCs/>
          <w:lang w:val="vi-VN"/>
        </w:rPr>
        <w:t xml:space="preserve">Điều </w:t>
      </w:r>
      <w:r>
        <w:rPr>
          <w:b/>
          <w:bCs/>
        </w:rPr>
        <w:t>6</w:t>
      </w:r>
      <w:r w:rsidRPr="00D9213D">
        <w:rPr>
          <w:b/>
          <w:bCs/>
          <w:lang w:val="vi-VN"/>
        </w:rPr>
        <w:t>. Công an tỉnh</w:t>
      </w:r>
    </w:p>
    <w:p w:rsidR="005D4C71" w:rsidRDefault="005D4C71" w:rsidP="00CE15A0">
      <w:pPr>
        <w:shd w:val="clear" w:color="auto" w:fill="FFFFFF"/>
        <w:spacing w:before="100"/>
        <w:ind w:firstLine="567"/>
        <w:jc w:val="both"/>
        <w:rPr>
          <w:b/>
          <w:bCs/>
        </w:rPr>
      </w:pPr>
      <w:r w:rsidRPr="00846E4D">
        <w:rPr>
          <w:b/>
          <w:lang w:val="vi-VN"/>
        </w:rPr>
        <w:t>1.</w:t>
      </w:r>
      <w:r w:rsidRPr="00365A6F">
        <w:rPr>
          <w:lang w:val="vi-VN"/>
        </w:rPr>
        <w:t xml:space="preserve"> Tổ chức tuần tra, kiểm soát, xử lý vi phạm về trật tự, an toàn giao thông</w:t>
      </w:r>
      <w:r>
        <w:t xml:space="preserve"> </w:t>
      </w:r>
      <w:r w:rsidRPr="00365A6F">
        <w:rPr>
          <w:lang w:val="vi-VN"/>
        </w:rPr>
        <w:t>theo quy định của pháp luật đối với hoạt động vận chuyển khách bằng xe bốn bánh</w:t>
      </w:r>
      <w:r>
        <w:t xml:space="preserve"> </w:t>
      </w:r>
      <w:r w:rsidRPr="00365A6F">
        <w:rPr>
          <w:lang w:val="vi-VN"/>
        </w:rPr>
        <w:t>có gắn động cơ và vận chuyển hàng hóa bằng xe chở hàng bốn bánh có gắn động</w:t>
      </w:r>
      <w:r>
        <w:t xml:space="preserve"> </w:t>
      </w:r>
      <w:r w:rsidRPr="00365A6F">
        <w:rPr>
          <w:lang w:val="vi-VN"/>
        </w:rPr>
        <w:t>cơ.</w:t>
      </w:r>
    </w:p>
    <w:p w:rsidR="005D4C71" w:rsidRDefault="005D4C71" w:rsidP="00CE15A0">
      <w:pPr>
        <w:shd w:val="clear" w:color="auto" w:fill="FFFFFF"/>
        <w:spacing w:before="100"/>
        <w:ind w:firstLine="567"/>
        <w:jc w:val="both"/>
        <w:rPr>
          <w:b/>
          <w:bCs/>
        </w:rPr>
      </w:pPr>
      <w:r w:rsidRPr="00CA74A7">
        <w:t xml:space="preserve">Chủ trì, phối hợp với các sở, ngành, Ủy ban </w:t>
      </w:r>
      <w:r>
        <w:t>N</w:t>
      </w:r>
      <w:r w:rsidRPr="00CA74A7">
        <w:t xml:space="preserve">hân dân các huyện, </w:t>
      </w:r>
      <w:r>
        <w:t xml:space="preserve">thị xã, </w:t>
      </w:r>
      <w:r w:rsidRPr="00CA74A7">
        <w:t>thành phố, cơ quan chuyên môn thực hiện kiểm tra việc chấp hành các quy định của pháp luật về trật tự, an toàn giao thông đường bộ liên quan đến hoạt động vận chuyển khách bằng xe bốn bánh có gắn động cơ và vận chuyển hàng hóa bằng xe chở hàng bốn bánh có gắn động cơ theo quy định của pháp luật.</w:t>
      </w:r>
    </w:p>
    <w:p w:rsidR="005D4C71" w:rsidRDefault="005D4C71" w:rsidP="00CE15A0">
      <w:pPr>
        <w:shd w:val="clear" w:color="auto" w:fill="FFFFFF"/>
        <w:spacing w:before="100"/>
        <w:ind w:firstLine="567"/>
        <w:jc w:val="both"/>
        <w:rPr>
          <w:b/>
          <w:bCs/>
        </w:rPr>
      </w:pPr>
      <w:r w:rsidRPr="00CE15A0">
        <w:rPr>
          <w:b/>
          <w:lang w:val="vi-VN"/>
        </w:rPr>
        <w:t>2.</w:t>
      </w:r>
      <w:r w:rsidRPr="00365A6F">
        <w:rPr>
          <w:lang w:val="vi-VN"/>
        </w:rPr>
        <w:t xml:space="preserve"> Kết nối, chia sẻ thông tin về xử phạt vi phạm hành chính đối với các doanh</w:t>
      </w:r>
      <w:r>
        <w:t xml:space="preserve"> </w:t>
      </w:r>
      <w:r w:rsidRPr="00365A6F">
        <w:rPr>
          <w:lang w:val="vi-VN"/>
        </w:rPr>
        <w:t>nghiệp, hợp tác xã, hộ kinh doanh vận chuyển hành khách, hàng hóa bằng xe bốn</w:t>
      </w:r>
      <w:r>
        <w:t xml:space="preserve"> </w:t>
      </w:r>
      <w:r w:rsidRPr="00365A6F">
        <w:rPr>
          <w:lang w:val="vi-VN"/>
        </w:rPr>
        <w:t>bánh có gắn động cơ cho Sở Giao thông vận tải để phối hợp quản lý</w:t>
      </w:r>
      <w:r w:rsidRPr="00D9213D">
        <w:rPr>
          <w:lang w:val="vi-VN"/>
        </w:rPr>
        <w:t>.</w:t>
      </w:r>
    </w:p>
    <w:p w:rsidR="005D4C71" w:rsidRDefault="005D4C71" w:rsidP="00CE15A0">
      <w:pPr>
        <w:shd w:val="clear" w:color="auto" w:fill="FFFFFF"/>
        <w:spacing w:before="100"/>
        <w:ind w:firstLine="567"/>
        <w:jc w:val="both"/>
        <w:rPr>
          <w:b/>
          <w:bCs/>
        </w:rPr>
      </w:pPr>
      <w:r>
        <w:rPr>
          <w:b/>
          <w:bCs/>
          <w:lang w:val="vi-VN"/>
        </w:rPr>
        <w:t xml:space="preserve">Điều </w:t>
      </w:r>
      <w:r>
        <w:rPr>
          <w:b/>
          <w:bCs/>
        </w:rPr>
        <w:t>7</w:t>
      </w:r>
      <w:r w:rsidRPr="00D9213D">
        <w:rPr>
          <w:b/>
          <w:bCs/>
          <w:lang w:val="vi-VN"/>
        </w:rPr>
        <w:t xml:space="preserve">. Ủy ban </w:t>
      </w:r>
      <w:r>
        <w:rPr>
          <w:b/>
          <w:bCs/>
        </w:rPr>
        <w:t>N</w:t>
      </w:r>
      <w:r w:rsidRPr="00D9213D">
        <w:rPr>
          <w:b/>
          <w:bCs/>
          <w:lang w:val="vi-VN"/>
        </w:rPr>
        <w:t>hân dân các huyện, thị xã, thành phố</w:t>
      </w:r>
    </w:p>
    <w:p w:rsidR="005D4C71" w:rsidRDefault="005D4C71" w:rsidP="00CE15A0">
      <w:pPr>
        <w:shd w:val="clear" w:color="auto" w:fill="FFFFFF"/>
        <w:spacing w:before="100"/>
        <w:ind w:firstLine="567"/>
        <w:jc w:val="both"/>
        <w:rPr>
          <w:b/>
          <w:bCs/>
          <w:spacing w:val="-2"/>
        </w:rPr>
      </w:pPr>
      <w:r w:rsidRPr="00CE15A0">
        <w:rPr>
          <w:b/>
          <w:spacing w:val="-2"/>
        </w:rPr>
        <w:t>1.</w:t>
      </w:r>
      <w:r w:rsidRPr="00CE15A0">
        <w:rPr>
          <w:spacing w:val="-2"/>
        </w:rPr>
        <w:t xml:space="preserve"> Thực hiện chức năng quản lý Nhà nước, theo dõi, kiểm tra tình hình hoạt động vận chuyển khách bằng xe bốn bánh có gắn động cơ và vận chuyển hàng hóa bằng xe chở hàng bốn bánh có gắn động cơ trên địa bàn thuộc phạm vi quản lý.</w:t>
      </w:r>
    </w:p>
    <w:p w:rsidR="005D4C71" w:rsidRDefault="005D4C71" w:rsidP="00CE15A0">
      <w:pPr>
        <w:shd w:val="clear" w:color="auto" w:fill="FFFFFF"/>
        <w:spacing w:before="100"/>
        <w:ind w:firstLine="567"/>
        <w:jc w:val="both"/>
        <w:rPr>
          <w:b/>
          <w:bCs/>
          <w:spacing w:val="-2"/>
        </w:rPr>
      </w:pPr>
      <w:r w:rsidRPr="00CE15A0">
        <w:rPr>
          <w:b/>
        </w:rPr>
        <w:t>2.</w:t>
      </w:r>
      <w:r>
        <w:t xml:space="preserve"> Phối hợp Sở Giao thông vận tải tăng cường công tác quản lý hoạt động vận chuyển khách bằng xe bốn bánh có gắn động cơ và vận chuyển hàng hóa bằng xe chở hàng bốn bánh có gắn động cơ thuộc địa bàn quản lý.</w:t>
      </w:r>
    </w:p>
    <w:p w:rsidR="005D4C71" w:rsidRDefault="005D4C71" w:rsidP="00CE15A0">
      <w:pPr>
        <w:shd w:val="clear" w:color="auto" w:fill="FFFFFF"/>
        <w:spacing w:before="100"/>
        <w:ind w:firstLine="567"/>
        <w:jc w:val="both"/>
        <w:rPr>
          <w:b/>
          <w:bCs/>
          <w:spacing w:val="-2"/>
        </w:rPr>
      </w:pPr>
      <w:r w:rsidRPr="00CE15A0">
        <w:rPr>
          <w:b/>
        </w:rPr>
        <w:t>3.</w:t>
      </w:r>
      <w:r>
        <w:t xml:space="preserve"> Tổ chức tuyên truyền, phổ biến những quy định về công tác quản lý việc sử dụng xe bốn bánh có gắn động cơ để vận chuyển hành khách, sử dụng xe chở hàng bốn bánh có gắn động cơ; thời gian và phạm vi hoạt động xe bốn bánh có gắn động cơ trên địa bàn tỉnh.</w:t>
      </w:r>
    </w:p>
    <w:p w:rsidR="005D4C71" w:rsidRDefault="005D4C71" w:rsidP="00CE15A0">
      <w:pPr>
        <w:shd w:val="clear" w:color="auto" w:fill="FFFFFF"/>
        <w:spacing w:before="100"/>
        <w:ind w:firstLine="567"/>
        <w:jc w:val="both"/>
        <w:rPr>
          <w:b/>
          <w:bCs/>
          <w:spacing w:val="-2"/>
        </w:rPr>
      </w:pPr>
      <w:r w:rsidRPr="00CE15A0">
        <w:rPr>
          <w:b/>
        </w:rPr>
        <w:t>4.</w:t>
      </w:r>
      <w:r>
        <w:t xml:space="preserve"> Căn cứ vào tình hình thực tế tại địa phương thực hiện tổ chức cắm biển báo cấm hoặc hạn chế hoạt động đối với xe bốn bánh có gắn động cơ vận chuyển hành khách và hàng hóa trên địa bàn quản lý.</w:t>
      </w:r>
    </w:p>
    <w:p w:rsidR="005D4C71" w:rsidRDefault="005D4C71" w:rsidP="00CE15A0">
      <w:pPr>
        <w:shd w:val="clear" w:color="auto" w:fill="FFFFFF"/>
        <w:spacing w:before="100"/>
        <w:ind w:firstLine="567"/>
        <w:jc w:val="both"/>
        <w:rPr>
          <w:b/>
          <w:bCs/>
          <w:spacing w:val="-2"/>
        </w:rPr>
      </w:pPr>
      <w:r w:rsidRPr="00B200D8">
        <w:rPr>
          <w:b/>
          <w:bCs/>
        </w:rPr>
        <w:t xml:space="preserve">Điều </w:t>
      </w:r>
      <w:r>
        <w:rPr>
          <w:b/>
          <w:bCs/>
        </w:rPr>
        <w:t>8</w:t>
      </w:r>
      <w:r w:rsidRPr="00B200D8">
        <w:rPr>
          <w:b/>
          <w:bCs/>
        </w:rPr>
        <w:t>.</w:t>
      </w:r>
      <w:r>
        <w:rPr>
          <w:b/>
          <w:bCs/>
        </w:rPr>
        <w:t xml:space="preserve"> Đ</w:t>
      </w:r>
      <w:r w:rsidRPr="006F0440">
        <w:rPr>
          <w:b/>
          <w:bCs/>
        </w:rPr>
        <w:t xml:space="preserve">ơn vị </w:t>
      </w:r>
      <w:r w:rsidRPr="006F0440">
        <w:rPr>
          <w:b/>
          <w:bCs/>
          <w:lang w:val="vi-VN"/>
        </w:rPr>
        <w:t xml:space="preserve">kinh doanh </w:t>
      </w:r>
      <w:r w:rsidRPr="006F0440">
        <w:rPr>
          <w:rStyle w:val="fontstyle01"/>
          <w:b/>
          <w:color w:val="auto"/>
        </w:rPr>
        <w:t>vận chuyển</w:t>
      </w:r>
    </w:p>
    <w:p w:rsidR="005D4C71" w:rsidRDefault="005D4C71" w:rsidP="00CE15A0">
      <w:pPr>
        <w:shd w:val="clear" w:color="auto" w:fill="FFFFFF"/>
        <w:spacing w:before="100"/>
        <w:ind w:firstLine="567"/>
        <w:jc w:val="both"/>
      </w:pPr>
      <w:r w:rsidRPr="00CE15A0">
        <w:rPr>
          <w:b/>
          <w:lang w:val="de-DE"/>
        </w:rPr>
        <w:t>1.</w:t>
      </w:r>
      <w:r w:rsidRPr="00CA74A7">
        <w:rPr>
          <w:lang w:val="de-DE"/>
        </w:rPr>
        <w:t xml:space="preserve"> </w:t>
      </w:r>
      <w:r w:rsidRPr="00CA74A7">
        <w:t xml:space="preserve">Kinh doanh vận tải hành khách, hàng hóa bằng xe bốn bánh có gắn động cơ phải bảo đảm các điều kiện quy định về tổ chức, quản lý hoạt động vận tải bằng xe </w:t>
      </w:r>
      <w:r w:rsidRPr="00CA74A7">
        <w:rPr>
          <w:bCs/>
        </w:rPr>
        <w:t xml:space="preserve">bốn bánh </w:t>
      </w:r>
      <w:r w:rsidRPr="00CA74A7">
        <w:rPr>
          <w:rStyle w:val="fontstyle01"/>
          <w:color w:val="auto"/>
        </w:rPr>
        <w:t>có gắn</w:t>
      </w:r>
      <w:r>
        <w:rPr>
          <w:rStyle w:val="fontstyle01"/>
          <w:color w:val="auto"/>
        </w:rPr>
        <w:t xml:space="preserve"> </w:t>
      </w:r>
      <w:r w:rsidRPr="00CA74A7">
        <w:rPr>
          <w:rStyle w:val="fontstyle01"/>
          <w:color w:val="auto"/>
        </w:rPr>
        <w:t xml:space="preserve">động cơ </w:t>
      </w:r>
      <w:r w:rsidRPr="00CA74A7">
        <w:t>và dịch vụ hỗ trợ vận tải đường bộ của Chính phủ, Bộ Giao thông vận tải và Cục Đường bộ Việt Nam.</w:t>
      </w:r>
    </w:p>
    <w:p w:rsidR="005D4C71" w:rsidRDefault="005D4C71" w:rsidP="00CE15A0">
      <w:pPr>
        <w:shd w:val="clear" w:color="auto" w:fill="FFFFFF"/>
        <w:spacing w:before="100"/>
        <w:ind w:firstLine="567"/>
        <w:jc w:val="both"/>
        <w:rPr>
          <w:rStyle w:val="fontstyle01"/>
          <w:b/>
          <w:bCs/>
          <w:color w:val="auto"/>
          <w:spacing w:val="-2"/>
        </w:rPr>
      </w:pPr>
      <w:r w:rsidRPr="00CE15A0">
        <w:rPr>
          <w:b/>
          <w:spacing w:val="-2"/>
          <w:lang w:val="de-DE"/>
        </w:rPr>
        <w:t>2.</w:t>
      </w:r>
      <w:r w:rsidRPr="00CE15A0">
        <w:rPr>
          <w:spacing w:val="-2"/>
          <w:lang w:val="de-DE"/>
        </w:rPr>
        <w:t xml:space="preserve"> Tổ chức hoạt động kinh doanh </w:t>
      </w:r>
      <w:r w:rsidRPr="00CE15A0">
        <w:rPr>
          <w:rStyle w:val="fontstyle01"/>
          <w:color w:val="auto"/>
          <w:spacing w:val="-2"/>
        </w:rPr>
        <w:t>vận chuyển</w:t>
      </w:r>
      <w:r w:rsidRPr="00CE15A0">
        <w:rPr>
          <w:spacing w:val="-2"/>
        </w:rPr>
        <w:t xml:space="preserve"> hành khách, hàng hóa </w:t>
      </w:r>
      <w:r w:rsidRPr="00CE15A0">
        <w:rPr>
          <w:rStyle w:val="fontstyle01"/>
          <w:color w:val="auto"/>
          <w:spacing w:val="-2"/>
        </w:rPr>
        <w:t>bằng xe</w:t>
      </w:r>
      <w:r>
        <w:rPr>
          <w:rStyle w:val="fontstyle01"/>
          <w:color w:val="auto"/>
          <w:spacing w:val="-2"/>
        </w:rPr>
        <w:t xml:space="preserve"> </w:t>
      </w:r>
      <w:r w:rsidRPr="00CE15A0">
        <w:rPr>
          <w:rStyle w:val="fontstyle01"/>
          <w:color w:val="auto"/>
          <w:spacing w:val="-2"/>
        </w:rPr>
        <w:t xml:space="preserve">bốn bánh có gắn động cơ </w:t>
      </w:r>
      <w:r w:rsidRPr="00CE15A0">
        <w:rPr>
          <w:spacing w:val="-2"/>
          <w:shd w:val="clear" w:color="auto" w:fill="FFFFFF"/>
        </w:rPr>
        <w:t>theo đúng th</w:t>
      </w:r>
      <w:r w:rsidRPr="00CE15A0">
        <w:rPr>
          <w:spacing w:val="-2"/>
          <w:shd w:val="clear" w:color="auto" w:fill="FFFFFF"/>
          <w:lang w:val="vi-VN"/>
        </w:rPr>
        <w:t xml:space="preserve">ời gian, </w:t>
      </w:r>
      <w:r w:rsidRPr="00CE15A0">
        <w:rPr>
          <w:spacing w:val="-2"/>
          <w:shd w:val="clear" w:color="auto" w:fill="FFFFFF"/>
        </w:rPr>
        <w:t>phạm vi hoạt động được quy định</w:t>
      </w:r>
      <w:r w:rsidRPr="00CE15A0">
        <w:rPr>
          <w:rStyle w:val="fontstyle01"/>
          <w:color w:val="auto"/>
          <w:spacing w:val="-2"/>
        </w:rPr>
        <w:t>.</w:t>
      </w:r>
    </w:p>
    <w:p w:rsidR="005D4C71" w:rsidRPr="00CE15A0" w:rsidRDefault="005D4C71" w:rsidP="00CE15A0">
      <w:pPr>
        <w:shd w:val="clear" w:color="auto" w:fill="FFFFFF"/>
        <w:spacing w:before="100"/>
        <w:ind w:firstLine="567"/>
        <w:jc w:val="both"/>
        <w:rPr>
          <w:b/>
          <w:bCs/>
          <w:spacing w:val="-4"/>
        </w:rPr>
      </w:pPr>
      <w:r w:rsidRPr="00CE15A0">
        <w:rPr>
          <w:b/>
          <w:spacing w:val="-4"/>
          <w:lang w:val="de-DE"/>
        </w:rPr>
        <w:t>3.</w:t>
      </w:r>
      <w:r w:rsidRPr="00CE15A0">
        <w:rPr>
          <w:spacing w:val="-4"/>
          <w:lang w:val="de-DE"/>
        </w:rPr>
        <w:t xml:space="preserve"> </w:t>
      </w:r>
      <w:r w:rsidRPr="00CE15A0">
        <w:rPr>
          <w:spacing w:val="-4"/>
          <w:lang w:val="it-IT"/>
        </w:rPr>
        <w:t>Báo cáo tình hình hoạt động của đơn vị về Sở Giao thông vận tải để tổng hợp báo cáo Ủy ban Nhân dân tỉnh, Bộ Giao thông vận tải và Cục Đường bộ Việt Nam.</w:t>
      </w:r>
    </w:p>
    <w:p w:rsidR="005D4C71" w:rsidRPr="00D9213D" w:rsidRDefault="005D4C71" w:rsidP="00CE15A0">
      <w:pPr>
        <w:spacing w:before="240"/>
        <w:jc w:val="center"/>
      </w:pPr>
      <w:r w:rsidRPr="00D9213D">
        <w:rPr>
          <w:b/>
          <w:bCs/>
          <w:lang w:val="vi-VN"/>
        </w:rPr>
        <w:t>Chương IV</w:t>
      </w:r>
    </w:p>
    <w:p w:rsidR="005D4C71" w:rsidRPr="00D9213D" w:rsidRDefault="005D4C71" w:rsidP="00AB3B3E">
      <w:pPr>
        <w:spacing w:before="120"/>
        <w:jc w:val="center"/>
      </w:pPr>
      <w:r w:rsidRPr="00D9213D">
        <w:rPr>
          <w:b/>
          <w:bCs/>
          <w:lang w:val="vi-VN"/>
        </w:rPr>
        <w:t>ĐIỀU KHOẢN THI HÀNH</w:t>
      </w:r>
    </w:p>
    <w:p w:rsidR="005D4C71" w:rsidRDefault="005D4C71" w:rsidP="00CE15A0">
      <w:pPr>
        <w:spacing w:before="240"/>
        <w:ind w:firstLine="567"/>
        <w:jc w:val="both"/>
        <w:rPr>
          <w:b/>
          <w:bCs/>
        </w:rPr>
      </w:pPr>
      <w:r>
        <w:rPr>
          <w:b/>
          <w:bCs/>
          <w:lang w:val="vi-VN"/>
        </w:rPr>
        <w:t>Điều</w:t>
      </w:r>
      <w:r>
        <w:rPr>
          <w:b/>
          <w:bCs/>
        </w:rPr>
        <w:t xml:space="preserve"> 9</w:t>
      </w:r>
      <w:r w:rsidRPr="00D9213D">
        <w:rPr>
          <w:b/>
          <w:bCs/>
          <w:lang w:val="vi-VN"/>
        </w:rPr>
        <w:t xml:space="preserve">. </w:t>
      </w:r>
      <w:r>
        <w:rPr>
          <w:b/>
          <w:bCs/>
        </w:rPr>
        <w:t>Hiệu lực và trách nhiệm thi hành</w:t>
      </w:r>
    </w:p>
    <w:p w:rsidR="005D4C71" w:rsidRDefault="005D4C71" w:rsidP="00644EE9">
      <w:pPr>
        <w:spacing w:before="100"/>
        <w:ind w:firstLine="567"/>
        <w:jc w:val="both"/>
      </w:pPr>
      <w:r w:rsidRPr="00CE15A0">
        <w:rPr>
          <w:b/>
        </w:rPr>
        <w:t>1.</w:t>
      </w:r>
      <w:r w:rsidRPr="00B200D8">
        <w:rPr>
          <w:lang w:val="vi-VN"/>
        </w:rPr>
        <w:t> </w:t>
      </w:r>
      <w:bookmarkStart w:id="3" w:name="dieu_2_name"/>
      <w:r w:rsidRPr="00B200D8">
        <w:rPr>
          <w:lang w:val="vi-VN"/>
        </w:rPr>
        <w:t>Quyết định này có hiệu lực</w:t>
      </w:r>
      <w:bookmarkEnd w:id="3"/>
      <w:r>
        <w:t xml:space="preserve"> từ ngày 10 </w:t>
      </w:r>
      <w:r w:rsidRPr="00B200D8">
        <w:t>tháng</w:t>
      </w:r>
      <w:r>
        <w:t xml:space="preserve"> 01 </w:t>
      </w:r>
      <w:r w:rsidRPr="00B200D8">
        <w:t xml:space="preserve">năm </w:t>
      </w:r>
      <w:r>
        <w:t>2025.</w:t>
      </w:r>
    </w:p>
    <w:p w:rsidR="005D4C71" w:rsidRDefault="005D4C71" w:rsidP="00644EE9">
      <w:pPr>
        <w:spacing w:before="100"/>
        <w:ind w:firstLine="567"/>
        <w:jc w:val="both"/>
        <w:rPr>
          <w:spacing w:val="4"/>
        </w:rPr>
      </w:pPr>
      <w:r w:rsidRPr="00644EE9">
        <w:rPr>
          <w:b/>
          <w:spacing w:val="4"/>
        </w:rPr>
        <w:t>2.</w:t>
      </w:r>
      <w:r w:rsidRPr="00644EE9">
        <w:rPr>
          <w:spacing w:val="4"/>
        </w:rPr>
        <w:t xml:space="preserve"> Trong quá trình thực hiện nếu có phát sinh khó khăn, vướng mắc đề nghị các sở, ban, ngành,</w:t>
      </w:r>
      <w:r w:rsidRPr="00644EE9">
        <w:rPr>
          <w:bCs/>
          <w:spacing w:val="4"/>
        </w:rPr>
        <w:t xml:space="preserve"> Ủy ban Nhân dân các huyện, thị xã, thành phố, doanh nghiệp, hợp tác xã, hộ kinh doanh, tổ chức và </w:t>
      </w:r>
      <w:r w:rsidRPr="00644EE9">
        <w:rPr>
          <w:spacing w:val="4"/>
        </w:rPr>
        <w:t>cá nhân liên quan phản ánh về Ủy ban Nhân dân tỉnh (qua Sở Giao thông vận tải) để xem xét điều chỉnh, sửa đổi, bổ sung kịp thời.</w:t>
      </w:r>
    </w:p>
    <w:p w:rsidR="005D4C71" w:rsidRPr="00540204" w:rsidRDefault="005D4C71" w:rsidP="00D77D38">
      <w:pPr>
        <w:spacing w:before="100" w:after="120"/>
        <w:ind w:firstLine="567"/>
        <w:jc w:val="both"/>
      </w:pPr>
      <w:r w:rsidRPr="00644EE9">
        <w:rPr>
          <w:b/>
        </w:rPr>
        <w:t>3.</w:t>
      </w:r>
      <w:r w:rsidRPr="00BB5DCD">
        <w:rPr>
          <w:lang w:val="vi-VN"/>
        </w:rPr>
        <w:t xml:space="preserve"> Chánh Văn phòng </w:t>
      </w:r>
      <w:r>
        <w:t>Ủy ban N</w:t>
      </w:r>
      <w:r w:rsidRPr="00BB5DCD">
        <w:t>hân dân</w:t>
      </w:r>
      <w:r w:rsidRPr="00BB5DCD">
        <w:rPr>
          <w:lang w:val="vi-VN"/>
        </w:rPr>
        <w:t xml:space="preserve"> tỉnh</w:t>
      </w:r>
      <w:r w:rsidRPr="00BB5DCD">
        <w:t>;</w:t>
      </w:r>
      <w:r w:rsidRPr="00BB5DCD">
        <w:rPr>
          <w:lang w:val="vi-VN"/>
        </w:rPr>
        <w:t xml:space="preserve"> </w:t>
      </w:r>
      <w:r w:rsidRPr="001C058E">
        <w:t xml:space="preserve">Thủ trưởng các sở, ban, ngành; Chủ tịch </w:t>
      </w:r>
      <w:r>
        <w:t>Ủy ban Nhân dân</w:t>
      </w:r>
      <w:r w:rsidRPr="001C058E">
        <w:t xml:space="preserve"> các huyện, thị xã, thành phố;</w:t>
      </w:r>
      <w:r w:rsidRPr="00BB5DCD">
        <w:t xml:space="preserve"> doanh nghiệp, hợp tác xã, hộ kinh doanh vận tải và các cơ quan, đơn vị, cá nhân có liên quan chịu trách nhiệm thi hành Quyết đị</w:t>
      </w:r>
      <w:r>
        <w:t>nh này./.</w:t>
      </w:r>
    </w:p>
    <w:tbl>
      <w:tblPr>
        <w:tblW w:w="9235" w:type="dxa"/>
        <w:tblLook w:val="00A0" w:firstRow="1" w:lastRow="0" w:firstColumn="1" w:lastColumn="0" w:noHBand="0" w:noVBand="0"/>
      </w:tblPr>
      <w:tblGrid>
        <w:gridCol w:w="4503"/>
        <w:gridCol w:w="4732"/>
      </w:tblGrid>
      <w:tr w:rsidR="005D4C71" w:rsidRPr="001C058E" w:rsidTr="00580F62">
        <w:trPr>
          <w:trHeight w:val="87"/>
        </w:trPr>
        <w:tc>
          <w:tcPr>
            <w:tcW w:w="4503" w:type="dxa"/>
          </w:tcPr>
          <w:p w:rsidR="005D4C71" w:rsidRPr="00540204" w:rsidRDefault="005D4C71" w:rsidP="00E32867">
            <w:pPr>
              <w:widowControl w:val="0"/>
              <w:tabs>
                <w:tab w:val="center" w:pos="7230"/>
              </w:tabs>
              <w:rPr>
                <w:sz w:val="22"/>
                <w:szCs w:val="22"/>
                <w:lang w:val="pt-BR"/>
              </w:rPr>
            </w:pPr>
          </w:p>
        </w:tc>
        <w:tc>
          <w:tcPr>
            <w:tcW w:w="4732" w:type="dxa"/>
          </w:tcPr>
          <w:p w:rsidR="005D4C71" w:rsidRPr="00C75CA3" w:rsidRDefault="005D4C71" w:rsidP="00580F62">
            <w:pPr>
              <w:widowControl w:val="0"/>
              <w:jc w:val="center"/>
              <w:rPr>
                <w:b/>
                <w:sz w:val="27"/>
                <w:szCs w:val="27"/>
                <w:lang w:val="pt-BR"/>
              </w:rPr>
            </w:pPr>
            <w:r w:rsidRPr="00C75CA3">
              <w:rPr>
                <w:b/>
                <w:sz w:val="27"/>
                <w:szCs w:val="27"/>
                <w:lang w:val="pt-BR"/>
              </w:rPr>
              <w:t xml:space="preserve">TM. ỦY BAN NHÂN DÂN </w:t>
            </w:r>
          </w:p>
          <w:p w:rsidR="005D4C71" w:rsidRPr="00C75CA3" w:rsidRDefault="005D4C71" w:rsidP="00580F62">
            <w:pPr>
              <w:widowControl w:val="0"/>
              <w:jc w:val="center"/>
              <w:rPr>
                <w:b/>
                <w:sz w:val="27"/>
                <w:szCs w:val="27"/>
                <w:lang w:val="pt-BR"/>
              </w:rPr>
            </w:pPr>
            <w:r>
              <w:rPr>
                <w:b/>
                <w:sz w:val="27"/>
                <w:szCs w:val="27"/>
                <w:lang w:val="pt-BR"/>
              </w:rPr>
              <w:t xml:space="preserve">KT. </w:t>
            </w:r>
            <w:r w:rsidRPr="00C75CA3">
              <w:rPr>
                <w:b/>
                <w:sz w:val="27"/>
                <w:szCs w:val="27"/>
                <w:lang w:val="pt-BR"/>
              </w:rPr>
              <w:t>CHỦ TỊCH</w:t>
            </w:r>
          </w:p>
          <w:p w:rsidR="005D4C71" w:rsidRPr="00C75CA3" w:rsidRDefault="005D4C71" w:rsidP="00580F62">
            <w:pPr>
              <w:widowControl w:val="0"/>
              <w:jc w:val="center"/>
              <w:rPr>
                <w:b/>
                <w:sz w:val="27"/>
                <w:szCs w:val="27"/>
                <w:lang w:val="pt-BR"/>
              </w:rPr>
            </w:pPr>
            <w:r>
              <w:rPr>
                <w:b/>
                <w:sz w:val="27"/>
                <w:szCs w:val="27"/>
                <w:lang w:val="pt-BR"/>
              </w:rPr>
              <w:t>PHÓ CHỦ TỊCH</w:t>
            </w:r>
          </w:p>
          <w:p w:rsidR="005D4C71" w:rsidRDefault="005D4C71" w:rsidP="00D77D38">
            <w:pPr>
              <w:widowControl w:val="0"/>
              <w:rPr>
                <w:b/>
                <w:sz w:val="16"/>
                <w:szCs w:val="16"/>
                <w:lang w:val="pt-BR"/>
              </w:rPr>
            </w:pPr>
          </w:p>
          <w:p w:rsidR="005D4C71" w:rsidRPr="00C75CA3" w:rsidRDefault="005D4C71" w:rsidP="00D77D38">
            <w:pPr>
              <w:widowControl w:val="0"/>
              <w:rPr>
                <w:b/>
                <w:sz w:val="16"/>
                <w:szCs w:val="16"/>
                <w:lang w:val="pt-BR"/>
              </w:rPr>
            </w:pPr>
          </w:p>
          <w:p w:rsidR="005D4C71" w:rsidRPr="001C058E" w:rsidRDefault="005D4C71" w:rsidP="00E32867">
            <w:pPr>
              <w:widowControl w:val="0"/>
              <w:jc w:val="center"/>
              <w:rPr>
                <w:b/>
                <w:lang w:val="pt-BR"/>
              </w:rPr>
            </w:pPr>
            <w:r>
              <w:rPr>
                <w:b/>
                <w:sz w:val="27"/>
                <w:szCs w:val="27"/>
                <w:lang w:val="pt-BR"/>
              </w:rPr>
              <w:t>Lê Tấn Hổ</w:t>
            </w:r>
          </w:p>
        </w:tc>
      </w:tr>
    </w:tbl>
    <w:p w:rsidR="005D4C71" w:rsidRPr="001C058E" w:rsidRDefault="005D4C71" w:rsidP="0034010A">
      <w:pPr>
        <w:jc w:val="both"/>
      </w:pPr>
    </w:p>
    <w:p w:rsidR="005D4C71" w:rsidRDefault="005D4C71" w:rsidP="00644EE9">
      <w:pPr>
        <w:spacing w:before="100"/>
        <w:ind w:firstLine="567"/>
        <w:jc w:val="both"/>
      </w:pPr>
    </w:p>
    <w:p w:rsidR="005D4C71" w:rsidRDefault="005D4C71" w:rsidP="00644EE9">
      <w:pPr>
        <w:spacing w:before="100"/>
        <w:ind w:firstLine="567"/>
        <w:jc w:val="both"/>
      </w:pPr>
    </w:p>
    <w:p w:rsidR="005D4C71" w:rsidRDefault="005D4C71" w:rsidP="00644EE9">
      <w:pPr>
        <w:spacing w:before="100"/>
        <w:ind w:firstLine="567"/>
        <w:jc w:val="both"/>
      </w:pPr>
    </w:p>
    <w:p w:rsidR="005D4C71" w:rsidRPr="00644EE9" w:rsidRDefault="005D4C71" w:rsidP="00644EE9">
      <w:pPr>
        <w:spacing w:before="100"/>
        <w:ind w:firstLine="567"/>
        <w:jc w:val="both"/>
        <w:rPr>
          <w:spacing w:val="4"/>
        </w:rPr>
      </w:pPr>
    </w:p>
    <w:p w:rsidR="005D4C71" w:rsidRPr="00B200D8" w:rsidRDefault="005D4C71" w:rsidP="001A62AB">
      <w:pPr>
        <w:rPr>
          <w:b/>
        </w:rPr>
      </w:pPr>
    </w:p>
    <w:sectPr w:rsidR="005D4C71" w:rsidRPr="00B200D8" w:rsidSect="0083537F">
      <w:headerReference w:type="first" r:id="rId7"/>
      <w:pgSz w:w="11909" w:h="16834" w:code="9"/>
      <w:pgMar w:top="1021" w:right="1021" w:bottom="1021" w:left="1644"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4C71" w:rsidRDefault="005D4C71">
      <w:r>
        <w:separator/>
      </w:r>
    </w:p>
  </w:endnote>
  <w:endnote w:type="continuationSeparator" w:id="0">
    <w:p w:rsidR="005D4C71" w:rsidRDefault="005D4C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Calibri"/>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4C71" w:rsidRDefault="005D4C71">
      <w:r>
        <w:separator/>
      </w:r>
    </w:p>
  </w:footnote>
  <w:footnote w:type="continuationSeparator" w:id="0">
    <w:p w:rsidR="005D4C71" w:rsidRDefault="005D4C7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4C71" w:rsidRDefault="005D4C71">
    <w:pPr>
      <w:pStyle w:val="Header"/>
      <w:jc w:val="center"/>
    </w:pPr>
  </w:p>
  <w:p w:rsidR="005D4C71" w:rsidRDefault="005D4C7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612A2"/>
    <w:multiLevelType w:val="hybridMultilevel"/>
    <w:tmpl w:val="C8A615A8"/>
    <w:lvl w:ilvl="0" w:tplc="0E0EA288">
      <w:start w:val="1"/>
      <w:numFmt w:val="decimal"/>
      <w:lvlText w:val="%1."/>
      <w:lvlJc w:val="left"/>
      <w:pPr>
        <w:ind w:left="795" w:hanging="360"/>
      </w:pPr>
      <w:rPr>
        <w:rFonts w:cs="Times New Roman" w:hint="default"/>
      </w:rPr>
    </w:lvl>
    <w:lvl w:ilvl="1" w:tplc="04190019" w:tentative="1">
      <w:start w:val="1"/>
      <w:numFmt w:val="lowerLetter"/>
      <w:lvlText w:val="%2."/>
      <w:lvlJc w:val="left"/>
      <w:pPr>
        <w:ind w:left="1515" w:hanging="360"/>
      </w:pPr>
      <w:rPr>
        <w:rFonts w:cs="Times New Roman"/>
      </w:rPr>
    </w:lvl>
    <w:lvl w:ilvl="2" w:tplc="0419001B" w:tentative="1">
      <w:start w:val="1"/>
      <w:numFmt w:val="lowerRoman"/>
      <w:lvlText w:val="%3."/>
      <w:lvlJc w:val="right"/>
      <w:pPr>
        <w:ind w:left="2235" w:hanging="180"/>
      </w:pPr>
      <w:rPr>
        <w:rFonts w:cs="Times New Roman"/>
      </w:rPr>
    </w:lvl>
    <w:lvl w:ilvl="3" w:tplc="0419000F" w:tentative="1">
      <w:start w:val="1"/>
      <w:numFmt w:val="decimal"/>
      <w:lvlText w:val="%4."/>
      <w:lvlJc w:val="left"/>
      <w:pPr>
        <w:ind w:left="2955" w:hanging="360"/>
      </w:pPr>
      <w:rPr>
        <w:rFonts w:cs="Times New Roman"/>
      </w:rPr>
    </w:lvl>
    <w:lvl w:ilvl="4" w:tplc="04190019" w:tentative="1">
      <w:start w:val="1"/>
      <w:numFmt w:val="lowerLetter"/>
      <w:lvlText w:val="%5."/>
      <w:lvlJc w:val="left"/>
      <w:pPr>
        <w:ind w:left="3675" w:hanging="360"/>
      </w:pPr>
      <w:rPr>
        <w:rFonts w:cs="Times New Roman"/>
      </w:rPr>
    </w:lvl>
    <w:lvl w:ilvl="5" w:tplc="0419001B" w:tentative="1">
      <w:start w:val="1"/>
      <w:numFmt w:val="lowerRoman"/>
      <w:lvlText w:val="%6."/>
      <w:lvlJc w:val="right"/>
      <w:pPr>
        <w:ind w:left="4395" w:hanging="180"/>
      </w:pPr>
      <w:rPr>
        <w:rFonts w:cs="Times New Roman"/>
      </w:rPr>
    </w:lvl>
    <w:lvl w:ilvl="6" w:tplc="0419000F" w:tentative="1">
      <w:start w:val="1"/>
      <w:numFmt w:val="decimal"/>
      <w:lvlText w:val="%7."/>
      <w:lvlJc w:val="left"/>
      <w:pPr>
        <w:ind w:left="5115" w:hanging="360"/>
      </w:pPr>
      <w:rPr>
        <w:rFonts w:cs="Times New Roman"/>
      </w:rPr>
    </w:lvl>
    <w:lvl w:ilvl="7" w:tplc="04190019" w:tentative="1">
      <w:start w:val="1"/>
      <w:numFmt w:val="lowerLetter"/>
      <w:lvlText w:val="%8."/>
      <w:lvlJc w:val="left"/>
      <w:pPr>
        <w:ind w:left="5835" w:hanging="360"/>
      </w:pPr>
      <w:rPr>
        <w:rFonts w:cs="Times New Roman"/>
      </w:rPr>
    </w:lvl>
    <w:lvl w:ilvl="8" w:tplc="0419001B" w:tentative="1">
      <w:start w:val="1"/>
      <w:numFmt w:val="lowerRoman"/>
      <w:lvlText w:val="%9."/>
      <w:lvlJc w:val="right"/>
      <w:pPr>
        <w:ind w:left="6555" w:hanging="180"/>
      </w:pPr>
      <w:rPr>
        <w:rFonts w:cs="Times New Roman"/>
      </w:rPr>
    </w:lvl>
  </w:abstractNum>
  <w:abstractNum w:abstractNumId="1">
    <w:nsid w:val="05EC6D0D"/>
    <w:multiLevelType w:val="hybridMultilevel"/>
    <w:tmpl w:val="0A5CAAE6"/>
    <w:lvl w:ilvl="0" w:tplc="359E4D62">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
    <w:nsid w:val="0A3A0ED5"/>
    <w:multiLevelType w:val="hybridMultilevel"/>
    <w:tmpl w:val="A914FDC6"/>
    <w:lvl w:ilvl="0" w:tplc="A342CCE2">
      <w:start w:val="2"/>
      <w:numFmt w:val="bullet"/>
      <w:lvlText w:val="-"/>
      <w:lvlJc w:val="left"/>
      <w:pPr>
        <w:ind w:left="1080"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AAD3AC7"/>
    <w:multiLevelType w:val="hybridMultilevel"/>
    <w:tmpl w:val="85D82314"/>
    <w:lvl w:ilvl="0" w:tplc="8722B8BC">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4">
    <w:nsid w:val="12D825A5"/>
    <w:multiLevelType w:val="hybridMultilevel"/>
    <w:tmpl w:val="D62CE48E"/>
    <w:lvl w:ilvl="0" w:tplc="9928FC68">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5">
    <w:nsid w:val="1BEF551B"/>
    <w:multiLevelType w:val="hybridMultilevel"/>
    <w:tmpl w:val="3698B9A4"/>
    <w:lvl w:ilvl="0" w:tplc="97480CD8">
      <w:numFmt w:val="bullet"/>
      <w:lvlText w:val="-"/>
      <w:lvlJc w:val="left"/>
      <w:pPr>
        <w:ind w:left="1080" w:hanging="360"/>
      </w:pPr>
      <w:rPr>
        <w:rFonts w:ascii="Times New Roman" w:eastAsia="Times New Roman" w:hAnsi="Times New Roman" w:hint="default"/>
        <w:i w:val="0"/>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2AFE083F"/>
    <w:multiLevelType w:val="hybridMultilevel"/>
    <w:tmpl w:val="C15EE180"/>
    <w:lvl w:ilvl="0" w:tplc="E58CDB76">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7">
    <w:nsid w:val="2F2566A9"/>
    <w:multiLevelType w:val="hybridMultilevel"/>
    <w:tmpl w:val="0D7A827E"/>
    <w:lvl w:ilvl="0" w:tplc="D1B83394">
      <w:start w:val="2"/>
      <w:numFmt w:val="bullet"/>
      <w:lvlText w:val="-"/>
      <w:lvlJc w:val="left"/>
      <w:pPr>
        <w:ind w:left="3240" w:hanging="360"/>
      </w:pPr>
      <w:rPr>
        <w:rFonts w:ascii="Times New Roman" w:eastAsia="Times New Roman" w:hAnsi="Times New Roman" w:hint="default"/>
      </w:rPr>
    </w:lvl>
    <w:lvl w:ilvl="1" w:tplc="04090003" w:tentative="1">
      <w:start w:val="1"/>
      <w:numFmt w:val="bullet"/>
      <w:lvlText w:val="o"/>
      <w:lvlJc w:val="left"/>
      <w:pPr>
        <w:ind w:left="3960" w:hanging="360"/>
      </w:pPr>
      <w:rPr>
        <w:rFonts w:ascii="Courier New" w:hAnsi="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8">
    <w:nsid w:val="315B2C68"/>
    <w:multiLevelType w:val="hybridMultilevel"/>
    <w:tmpl w:val="3C36393C"/>
    <w:lvl w:ilvl="0" w:tplc="06321EC4">
      <w:start w:val="1"/>
      <w:numFmt w:val="decimal"/>
      <w:lvlText w:val="%1."/>
      <w:lvlJc w:val="left"/>
      <w:pPr>
        <w:ind w:left="1407" w:hanging="840"/>
      </w:pPr>
      <w:rPr>
        <w:rFonts w:ascii="Arial" w:eastAsia="Times New Roman" w:hAnsi="Arial" w:cs="Arial"/>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9">
    <w:nsid w:val="35831334"/>
    <w:multiLevelType w:val="hybridMultilevel"/>
    <w:tmpl w:val="5E6A6876"/>
    <w:lvl w:ilvl="0" w:tplc="97E0FAE2">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0">
    <w:nsid w:val="39FC4390"/>
    <w:multiLevelType w:val="hybridMultilevel"/>
    <w:tmpl w:val="658AE8B6"/>
    <w:lvl w:ilvl="0" w:tplc="69D6C306">
      <w:numFmt w:val="bullet"/>
      <w:lvlText w:val="-"/>
      <w:lvlJc w:val="left"/>
      <w:pPr>
        <w:tabs>
          <w:tab w:val="num" w:pos="360"/>
        </w:tabs>
        <w:ind w:left="360" w:hanging="360"/>
      </w:pPr>
      <w:rPr>
        <w:rFonts w:ascii="Times New Roman" w:eastAsia="Times New Roman" w:hAnsi="Times New Roman" w:hint="default"/>
      </w:rPr>
    </w:lvl>
    <w:lvl w:ilvl="1" w:tplc="04090003">
      <w:start w:val="1"/>
      <w:numFmt w:val="decimal"/>
      <w:lvlText w:val="%2."/>
      <w:lvlJc w:val="left"/>
      <w:pPr>
        <w:tabs>
          <w:tab w:val="num" w:pos="1080"/>
        </w:tabs>
        <w:ind w:left="1080" w:hanging="360"/>
      </w:pPr>
      <w:rPr>
        <w:rFonts w:cs="Times New Roman"/>
      </w:rPr>
    </w:lvl>
    <w:lvl w:ilvl="2" w:tplc="04090005">
      <w:start w:val="1"/>
      <w:numFmt w:val="decimal"/>
      <w:lvlText w:val="%3."/>
      <w:lvlJc w:val="left"/>
      <w:pPr>
        <w:tabs>
          <w:tab w:val="num" w:pos="1800"/>
        </w:tabs>
        <w:ind w:left="1800" w:hanging="360"/>
      </w:pPr>
      <w:rPr>
        <w:rFonts w:cs="Times New Roman"/>
      </w:rPr>
    </w:lvl>
    <w:lvl w:ilvl="3" w:tplc="04090001">
      <w:start w:val="1"/>
      <w:numFmt w:val="decimal"/>
      <w:lvlText w:val="%4."/>
      <w:lvlJc w:val="left"/>
      <w:pPr>
        <w:tabs>
          <w:tab w:val="num" w:pos="2520"/>
        </w:tabs>
        <w:ind w:left="2520" w:hanging="360"/>
      </w:pPr>
      <w:rPr>
        <w:rFonts w:cs="Times New Roman"/>
      </w:rPr>
    </w:lvl>
    <w:lvl w:ilvl="4" w:tplc="04090003">
      <w:start w:val="1"/>
      <w:numFmt w:val="decimal"/>
      <w:lvlText w:val="%5."/>
      <w:lvlJc w:val="left"/>
      <w:pPr>
        <w:tabs>
          <w:tab w:val="num" w:pos="3240"/>
        </w:tabs>
        <w:ind w:left="3240" w:hanging="360"/>
      </w:pPr>
      <w:rPr>
        <w:rFonts w:cs="Times New Roman"/>
      </w:rPr>
    </w:lvl>
    <w:lvl w:ilvl="5" w:tplc="04090005">
      <w:start w:val="1"/>
      <w:numFmt w:val="decimal"/>
      <w:lvlText w:val="%6."/>
      <w:lvlJc w:val="left"/>
      <w:pPr>
        <w:tabs>
          <w:tab w:val="num" w:pos="3960"/>
        </w:tabs>
        <w:ind w:left="3960" w:hanging="360"/>
      </w:pPr>
      <w:rPr>
        <w:rFonts w:cs="Times New Roman"/>
      </w:rPr>
    </w:lvl>
    <w:lvl w:ilvl="6" w:tplc="04090001">
      <w:start w:val="1"/>
      <w:numFmt w:val="decimal"/>
      <w:lvlText w:val="%7."/>
      <w:lvlJc w:val="left"/>
      <w:pPr>
        <w:tabs>
          <w:tab w:val="num" w:pos="4680"/>
        </w:tabs>
        <w:ind w:left="4680" w:hanging="360"/>
      </w:pPr>
      <w:rPr>
        <w:rFonts w:cs="Times New Roman"/>
      </w:rPr>
    </w:lvl>
    <w:lvl w:ilvl="7" w:tplc="04090003">
      <w:start w:val="1"/>
      <w:numFmt w:val="decimal"/>
      <w:lvlText w:val="%8."/>
      <w:lvlJc w:val="left"/>
      <w:pPr>
        <w:tabs>
          <w:tab w:val="num" w:pos="5400"/>
        </w:tabs>
        <w:ind w:left="5400" w:hanging="360"/>
      </w:pPr>
      <w:rPr>
        <w:rFonts w:cs="Times New Roman"/>
      </w:rPr>
    </w:lvl>
    <w:lvl w:ilvl="8" w:tplc="04090005">
      <w:start w:val="1"/>
      <w:numFmt w:val="decimal"/>
      <w:lvlText w:val="%9."/>
      <w:lvlJc w:val="left"/>
      <w:pPr>
        <w:tabs>
          <w:tab w:val="num" w:pos="6120"/>
        </w:tabs>
        <w:ind w:left="6120" w:hanging="360"/>
      </w:pPr>
      <w:rPr>
        <w:rFonts w:cs="Times New Roman"/>
      </w:rPr>
    </w:lvl>
  </w:abstractNum>
  <w:abstractNum w:abstractNumId="11">
    <w:nsid w:val="40EB3BA3"/>
    <w:multiLevelType w:val="hybridMultilevel"/>
    <w:tmpl w:val="9B34C590"/>
    <w:lvl w:ilvl="0" w:tplc="7EBED00A">
      <w:numFmt w:val="bullet"/>
      <w:lvlText w:val="-"/>
      <w:lvlJc w:val="left"/>
      <w:pPr>
        <w:ind w:left="1080" w:hanging="360"/>
      </w:pPr>
      <w:rPr>
        <w:rFonts w:ascii="Times New Roman" w:eastAsia="Times New Roman" w:hAnsi="Times New Roman" w:hint="default"/>
        <w:i w:val="0"/>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4E5E2F25"/>
    <w:multiLevelType w:val="hybridMultilevel"/>
    <w:tmpl w:val="C0A87920"/>
    <w:lvl w:ilvl="0" w:tplc="0054EF66">
      <w:start w:val="1"/>
      <w:numFmt w:val="decimal"/>
      <w:lvlText w:val="%1."/>
      <w:lvlJc w:val="left"/>
      <w:pPr>
        <w:ind w:left="795" w:hanging="360"/>
      </w:pPr>
      <w:rPr>
        <w:rFonts w:cs="Times New Roman" w:hint="default"/>
      </w:rPr>
    </w:lvl>
    <w:lvl w:ilvl="1" w:tplc="04190019" w:tentative="1">
      <w:start w:val="1"/>
      <w:numFmt w:val="lowerLetter"/>
      <w:lvlText w:val="%2."/>
      <w:lvlJc w:val="left"/>
      <w:pPr>
        <w:ind w:left="1515" w:hanging="360"/>
      </w:pPr>
      <w:rPr>
        <w:rFonts w:cs="Times New Roman"/>
      </w:rPr>
    </w:lvl>
    <w:lvl w:ilvl="2" w:tplc="0419001B" w:tentative="1">
      <w:start w:val="1"/>
      <w:numFmt w:val="lowerRoman"/>
      <w:lvlText w:val="%3."/>
      <w:lvlJc w:val="right"/>
      <w:pPr>
        <w:ind w:left="2235" w:hanging="180"/>
      </w:pPr>
      <w:rPr>
        <w:rFonts w:cs="Times New Roman"/>
      </w:rPr>
    </w:lvl>
    <w:lvl w:ilvl="3" w:tplc="0419000F" w:tentative="1">
      <w:start w:val="1"/>
      <w:numFmt w:val="decimal"/>
      <w:lvlText w:val="%4."/>
      <w:lvlJc w:val="left"/>
      <w:pPr>
        <w:ind w:left="2955" w:hanging="360"/>
      </w:pPr>
      <w:rPr>
        <w:rFonts w:cs="Times New Roman"/>
      </w:rPr>
    </w:lvl>
    <w:lvl w:ilvl="4" w:tplc="04190019" w:tentative="1">
      <w:start w:val="1"/>
      <w:numFmt w:val="lowerLetter"/>
      <w:lvlText w:val="%5."/>
      <w:lvlJc w:val="left"/>
      <w:pPr>
        <w:ind w:left="3675" w:hanging="360"/>
      </w:pPr>
      <w:rPr>
        <w:rFonts w:cs="Times New Roman"/>
      </w:rPr>
    </w:lvl>
    <w:lvl w:ilvl="5" w:tplc="0419001B" w:tentative="1">
      <w:start w:val="1"/>
      <w:numFmt w:val="lowerRoman"/>
      <w:lvlText w:val="%6."/>
      <w:lvlJc w:val="right"/>
      <w:pPr>
        <w:ind w:left="4395" w:hanging="180"/>
      </w:pPr>
      <w:rPr>
        <w:rFonts w:cs="Times New Roman"/>
      </w:rPr>
    </w:lvl>
    <w:lvl w:ilvl="6" w:tplc="0419000F" w:tentative="1">
      <w:start w:val="1"/>
      <w:numFmt w:val="decimal"/>
      <w:lvlText w:val="%7."/>
      <w:lvlJc w:val="left"/>
      <w:pPr>
        <w:ind w:left="5115" w:hanging="360"/>
      </w:pPr>
      <w:rPr>
        <w:rFonts w:cs="Times New Roman"/>
      </w:rPr>
    </w:lvl>
    <w:lvl w:ilvl="7" w:tplc="04190019" w:tentative="1">
      <w:start w:val="1"/>
      <w:numFmt w:val="lowerLetter"/>
      <w:lvlText w:val="%8."/>
      <w:lvlJc w:val="left"/>
      <w:pPr>
        <w:ind w:left="5835" w:hanging="360"/>
      </w:pPr>
      <w:rPr>
        <w:rFonts w:cs="Times New Roman"/>
      </w:rPr>
    </w:lvl>
    <w:lvl w:ilvl="8" w:tplc="0419001B" w:tentative="1">
      <w:start w:val="1"/>
      <w:numFmt w:val="lowerRoman"/>
      <w:lvlText w:val="%9."/>
      <w:lvlJc w:val="right"/>
      <w:pPr>
        <w:ind w:left="6555" w:hanging="180"/>
      </w:pPr>
      <w:rPr>
        <w:rFonts w:cs="Times New Roman"/>
      </w:rPr>
    </w:lvl>
  </w:abstractNum>
  <w:abstractNum w:abstractNumId="13">
    <w:nsid w:val="50C7315E"/>
    <w:multiLevelType w:val="hybridMultilevel"/>
    <w:tmpl w:val="9BA47954"/>
    <w:lvl w:ilvl="0" w:tplc="F23EB350">
      <w:numFmt w:val="bullet"/>
      <w:lvlText w:val="-"/>
      <w:lvlJc w:val="left"/>
      <w:pPr>
        <w:tabs>
          <w:tab w:val="num" w:pos="1245"/>
        </w:tabs>
        <w:ind w:left="1245" w:hanging="705"/>
      </w:pPr>
      <w:rPr>
        <w:rFonts w:ascii="Times New Roman" w:eastAsia="Times New Roman" w:hAnsi="Times New Roman" w:hint="default"/>
      </w:rPr>
    </w:lvl>
    <w:lvl w:ilvl="1" w:tplc="04090003" w:tentative="1">
      <w:start w:val="1"/>
      <w:numFmt w:val="bullet"/>
      <w:lvlText w:val="o"/>
      <w:lvlJc w:val="left"/>
      <w:pPr>
        <w:tabs>
          <w:tab w:val="num" w:pos="1620"/>
        </w:tabs>
        <w:ind w:left="1620" w:hanging="360"/>
      </w:pPr>
      <w:rPr>
        <w:rFonts w:ascii="Courier New" w:hAnsi="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4">
    <w:nsid w:val="677E1A76"/>
    <w:multiLevelType w:val="hybridMultilevel"/>
    <w:tmpl w:val="8270A6CC"/>
    <w:lvl w:ilvl="0" w:tplc="0C3CDFF6">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nsid w:val="67DC419A"/>
    <w:multiLevelType w:val="hybridMultilevel"/>
    <w:tmpl w:val="C5504414"/>
    <w:lvl w:ilvl="0" w:tplc="8CF07E74">
      <w:start w:val="1"/>
      <w:numFmt w:val="decimal"/>
      <w:lvlText w:val="%1."/>
      <w:lvlJc w:val="left"/>
      <w:pPr>
        <w:ind w:left="795" w:hanging="360"/>
      </w:pPr>
      <w:rPr>
        <w:rFonts w:cs="Times New Roman" w:hint="default"/>
      </w:rPr>
    </w:lvl>
    <w:lvl w:ilvl="1" w:tplc="04190019" w:tentative="1">
      <w:start w:val="1"/>
      <w:numFmt w:val="lowerLetter"/>
      <w:lvlText w:val="%2."/>
      <w:lvlJc w:val="left"/>
      <w:pPr>
        <w:ind w:left="1515" w:hanging="360"/>
      </w:pPr>
      <w:rPr>
        <w:rFonts w:cs="Times New Roman"/>
      </w:rPr>
    </w:lvl>
    <w:lvl w:ilvl="2" w:tplc="0419001B" w:tentative="1">
      <w:start w:val="1"/>
      <w:numFmt w:val="lowerRoman"/>
      <w:lvlText w:val="%3."/>
      <w:lvlJc w:val="right"/>
      <w:pPr>
        <w:ind w:left="2235" w:hanging="180"/>
      </w:pPr>
      <w:rPr>
        <w:rFonts w:cs="Times New Roman"/>
      </w:rPr>
    </w:lvl>
    <w:lvl w:ilvl="3" w:tplc="0419000F" w:tentative="1">
      <w:start w:val="1"/>
      <w:numFmt w:val="decimal"/>
      <w:lvlText w:val="%4."/>
      <w:lvlJc w:val="left"/>
      <w:pPr>
        <w:ind w:left="2955" w:hanging="360"/>
      </w:pPr>
      <w:rPr>
        <w:rFonts w:cs="Times New Roman"/>
      </w:rPr>
    </w:lvl>
    <w:lvl w:ilvl="4" w:tplc="04190019" w:tentative="1">
      <w:start w:val="1"/>
      <w:numFmt w:val="lowerLetter"/>
      <w:lvlText w:val="%5."/>
      <w:lvlJc w:val="left"/>
      <w:pPr>
        <w:ind w:left="3675" w:hanging="360"/>
      </w:pPr>
      <w:rPr>
        <w:rFonts w:cs="Times New Roman"/>
      </w:rPr>
    </w:lvl>
    <w:lvl w:ilvl="5" w:tplc="0419001B" w:tentative="1">
      <w:start w:val="1"/>
      <w:numFmt w:val="lowerRoman"/>
      <w:lvlText w:val="%6."/>
      <w:lvlJc w:val="right"/>
      <w:pPr>
        <w:ind w:left="4395" w:hanging="180"/>
      </w:pPr>
      <w:rPr>
        <w:rFonts w:cs="Times New Roman"/>
      </w:rPr>
    </w:lvl>
    <w:lvl w:ilvl="6" w:tplc="0419000F" w:tentative="1">
      <w:start w:val="1"/>
      <w:numFmt w:val="decimal"/>
      <w:lvlText w:val="%7."/>
      <w:lvlJc w:val="left"/>
      <w:pPr>
        <w:ind w:left="5115" w:hanging="360"/>
      </w:pPr>
      <w:rPr>
        <w:rFonts w:cs="Times New Roman"/>
      </w:rPr>
    </w:lvl>
    <w:lvl w:ilvl="7" w:tplc="04190019" w:tentative="1">
      <w:start w:val="1"/>
      <w:numFmt w:val="lowerLetter"/>
      <w:lvlText w:val="%8."/>
      <w:lvlJc w:val="left"/>
      <w:pPr>
        <w:ind w:left="5835" w:hanging="360"/>
      </w:pPr>
      <w:rPr>
        <w:rFonts w:cs="Times New Roman"/>
      </w:rPr>
    </w:lvl>
    <w:lvl w:ilvl="8" w:tplc="0419001B" w:tentative="1">
      <w:start w:val="1"/>
      <w:numFmt w:val="lowerRoman"/>
      <w:lvlText w:val="%9."/>
      <w:lvlJc w:val="right"/>
      <w:pPr>
        <w:ind w:left="6555" w:hanging="180"/>
      </w:pPr>
      <w:rPr>
        <w:rFonts w:cs="Times New Roman"/>
      </w:rPr>
    </w:lvl>
  </w:abstractNum>
  <w:abstractNum w:abstractNumId="16">
    <w:nsid w:val="6C1F2085"/>
    <w:multiLevelType w:val="hybridMultilevel"/>
    <w:tmpl w:val="1A0828DE"/>
    <w:lvl w:ilvl="0" w:tplc="9822D850">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7">
    <w:nsid w:val="6FC65F24"/>
    <w:multiLevelType w:val="hybridMultilevel"/>
    <w:tmpl w:val="D20EEFA8"/>
    <w:lvl w:ilvl="0" w:tplc="0409000F">
      <w:start w:val="1"/>
      <w:numFmt w:val="decimal"/>
      <w:lvlText w:val="%1."/>
      <w:lvlJc w:val="left"/>
      <w:pPr>
        <w:ind w:left="72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73A2679A"/>
    <w:multiLevelType w:val="hybridMultilevel"/>
    <w:tmpl w:val="FFD07BC0"/>
    <w:lvl w:ilvl="0" w:tplc="0BC4C3FA">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9">
    <w:nsid w:val="77E86180"/>
    <w:multiLevelType w:val="hybridMultilevel"/>
    <w:tmpl w:val="15E8DC0A"/>
    <w:lvl w:ilvl="0" w:tplc="70746E76">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20">
    <w:nsid w:val="788E39F8"/>
    <w:multiLevelType w:val="hybridMultilevel"/>
    <w:tmpl w:val="69D22888"/>
    <w:lvl w:ilvl="0" w:tplc="78B0923C">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num>
  <w:num w:numId="3">
    <w:abstractNumId w:val="5"/>
  </w:num>
  <w:num w:numId="4">
    <w:abstractNumId w:val="11"/>
  </w:num>
  <w:num w:numId="5">
    <w:abstractNumId w:val="12"/>
  </w:num>
  <w:num w:numId="6">
    <w:abstractNumId w:val="0"/>
  </w:num>
  <w:num w:numId="7">
    <w:abstractNumId w:val="15"/>
  </w:num>
  <w:num w:numId="8">
    <w:abstractNumId w:val="9"/>
  </w:num>
  <w:num w:numId="9">
    <w:abstractNumId w:val="3"/>
  </w:num>
  <w:num w:numId="10">
    <w:abstractNumId w:val="20"/>
  </w:num>
  <w:num w:numId="11">
    <w:abstractNumId w:val="18"/>
  </w:num>
  <w:num w:numId="12">
    <w:abstractNumId w:val="6"/>
  </w:num>
  <w:num w:numId="13">
    <w:abstractNumId w:val="14"/>
  </w:num>
  <w:num w:numId="14">
    <w:abstractNumId w:val="1"/>
  </w:num>
  <w:num w:numId="15">
    <w:abstractNumId w:val="7"/>
  </w:num>
  <w:num w:numId="16">
    <w:abstractNumId w:val="2"/>
  </w:num>
  <w:num w:numId="17">
    <w:abstractNumId w:val="16"/>
  </w:num>
  <w:num w:numId="18">
    <w:abstractNumId w:val="17"/>
  </w:num>
  <w:num w:numId="19">
    <w:abstractNumId w:val="4"/>
  </w:num>
  <w:num w:numId="20">
    <w:abstractNumId w:val="19"/>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A3B97"/>
    <w:rsid w:val="0000194C"/>
    <w:rsid w:val="00004150"/>
    <w:rsid w:val="000068CF"/>
    <w:rsid w:val="000137D3"/>
    <w:rsid w:val="000138F5"/>
    <w:rsid w:val="00014129"/>
    <w:rsid w:val="000142F1"/>
    <w:rsid w:val="0002199C"/>
    <w:rsid w:val="0003552F"/>
    <w:rsid w:val="00036B96"/>
    <w:rsid w:val="00036E9E"/>
    <w:rsid w:val="00041DAE"/>
    <w:rsid w:val="00042104"/>
    <w:rsid w:val="000438ED"/>
    <w:rsid w:val="00045A64"/>
    <w:rsid w:val="000504BF"/>
    <w:rsid w:val="00051EF4"/>
    <w:rsid w:val="00053CB9"/>
    <w:rsid w:val="0005400A"/>
    <w:rsid w:val="00054E5A"/>
    <w:rsid w:val="00056A4D"/>
    <w:rsid w:val="00057634"/>
    <w:rsid w:val="00057722"/>
    <w:rsid w:val="00060A6A"/>
    <w:rsid w:val="00061685"/>
    <w:rsid w:val="00061712"/>
    <w:rsid w:val="00061C9B"/>
    <w:rsid w:val="0006759B"/>
    <w:rsid w:val="0006797B"/>
    <w:rsid w:val="0007394B"/>
    <w:rsid w:val="00074839"/>
    <w:rsid w:val="00076F77"/>
    <w:rsid w:val="000800F9"/>
    <w:rsid w:val="00080FDD"/>
    <w:rsid w:val="00083E5F"/>
    <w:rsid w:val="0008428D"/>
    <w:rsid w:val="000842D4"/>
    <w:rsid w:val="0008594E"/>
    <w:rsid w:val="000873C9"/>
    <w:rsid w:val="00087BE4"/>
    <w:rsid w:val="000911EF"/>
    <w:rsid w:val="00092DF6"/>
    <w:rsid w:val="000937CD"/>
    <w:rsid w:val="000946F7"/>
    <w:rsid w:val="00094D02"/>
    <w:rsid w:val="00095A76"/>
    <w:rsid w:val="0009730C"/>
    <w:rsid w:val="000A0679"/>
    <w:rsid w:val="000A1C02"/>
    <w:rsid w:val="000A6668"/>
    <w:rsid w:val="000A6FDB"/>
    <w:rsid w:val="000A7D17"/>
    <w:rsid w:val="000B380E"/>
    <w:rsid w:val="000B3AE8"/>
    <w:rsid w:val="000B53B6"/>
    <w:rsid w:val="000B6B40"/>
    <w:rsid w:val="000B6CAF"/>
    <w:rsid w:val="000B7266"/>
    <w:rsid w:val="000D140E"/>
    <w:rsid w:val="000D3AE9"/>
    <w:rsid w:val="000D516F"/>
    <w:rsid w:val="000D6CC6"/>
    <w:rsid w:val="000E33A1"/>
    <w:rsid w:val="000E661D"/>
    <w:rsid w:val="000E7A2C"/>
    <w:rsid w:val="000F0C4A"/>
    <w:rsid w:val="000F0D91"/>
    <w:rsid w:val="000F31AE"/>
    <w:rsid w:val="000F64FF"/>
    <w:rsid w:val="00100910"/>
    <w:rsid w:val="00100FA9"/>
    <w:rsid w:val="001048C8"/>
    <w:rsid w:val="00104902"/>
    <w:rsid w:val="00105AB2"/>
    <w:rsid w:val="00105B92"/>
    <w:rsid w:val="0011273D"/>
    <w:rsid w:val="001219DA"/>
    <w:rsid w:val="00124F20"/>
    <w:rsid w:val="00130010"/>
    <w:rsid w:val="001333C8"/>
    <w:rsid w:val="00134507"/>
    <w:rsid w:val="0013513C"/>
    <w:rsid w:val="001359B6"/>
    <w:rsid w:val="001359C6"/>
    <w:rsid w:val="00137272"/>
    <w:rsid w:val="00146DE3"/>
    <w:rsid w:val="00150859"/>
    <w:rsid w:val="00162EBB"/>
    <w:rsid w:val="00163F2C"/>
    <w:rsid w:val="001640B4"/>
    <w:rsid w:val="00166206"/>
    <w:rsid w:val="00170E14"/>
    <w:rsid w:val="0017222B"/>
    <w:rsid w:val="00176394"/>
    <w:rsid w:val="001771D7"/>
    <w:rsid w:val="00177B54"/>
    <w:rsid w:val="0018049F"/>
    <w:rsid w:val="00181048"/>
    <w:rsid w:val="00182C3D"/>
    <w:rsid w:val="00183BDA"/>
    <w:rsid w:val="0018420B"/>
    <w:rsid w:val="001848FC"/>
    <w:rsid w:val="00186EC9"/>
    <w:rsid w:val="00191276"/>
    <w:rsid w:val="001934E0"/>
    <w:rsid w:val="00196321"/>
    <w:rsid w:val="001A13C1"/>
    <w:rsid w:val="001A29E0"/>
    <w:rsid w:val="001A4476"/>
    <w:rsid w:val="001A46B0"/>
    <w:rsid w:val="001A62AB"/>
    <w:rsid w:val="001A6E72"/>
    <w:rsid w:val="001A7E53"/>
    <w:rsid w:val="001B1175"/>
    <w:rsid w:val="001B61D3"/>
    <w:rsid w:val="001B79B2"/>
    <w:rsid w:val="001C058E"/>
    <w:rsid w:val="001C634B"/>
    <w:rsid w:val="001C7DF0"/>
    <w:rsid w:val="001D0080"/>
    <w:rsid w:val="001D0F14"/>
    <w:rsid w:val="001D18DB"/>
    <w:rsid w:val="001D31CB"/>
    <w:rsid w:val="001D4245"/>
    <w:rsid w:val="001D7ABB"/>
    <w:rsid w:val="001E24B4"/>
    <w:rsid w:val="001F2920"/>
    <w:rsid w:val="001F2A91"/>
    <w:rsid w:val="001F2F4C"/>
    <w:rsid w:val="001F5C66"/>
    <w:rsid w:val="002100CE"/>
    <w:rsid w:val="00215546"/>
    <w:rsid w:val="00217740"/>
    <w:rsid w:val="0022157B"/>
    <w:rsid w:val="00221D08"/>
    <w:rsid w:val="0022279D"/>
    <w:rsid w:val="00222B1D"/>
    <w:rsid w:val="002234AA"/>
    <w:rsid w:val="0022677A"/>
    <w:rsid w:val="002271E0"/>
    <w:rsid w:val="00227C66"/>
    <w:rsid w:val="00230E6E"/>
    <w:rsid w:val="002334FD"/>
    <w:rsid w:val="00234AF2"/>
    <w:rsid w:val="00243C69"/>
    <w:rsid w:val="00244C7A"/>
    <w:rsid w:val="00247D80"/>
    <w:rsid w:val="0025341F"/>
    <w:rsid w:val="00253F68"/>
    <w:rsid w:val="00256665"/>
    <w:rsid w:val="0026453C"/>
    <w:rsid w:val="002660FC"/>
    <w:rsid w:val="00270FEB"/>
    <w:rsid w:val="002751F9"/>
    <w:rsid w:val="0027558B"/>
    <w:rsid w:val="00281FD6"/>
    <w:rsid w:val="002830DD"/>
    <w:rsid w:val="0028701F"/>
    <w:rsid w:val="00287166"/>
    <w:rsid w:val="0029061B"/>
    <w:rsid w:val="00294183"/>
    <w:rsid w:val="0029485E"/>
    <w:rsid w:val="0029774C"/>
    <w:rsid w:val="002A2672"/>
    <w:rsid w:val="002A5B67"/>
    <w:rsid w:val="002A6FF7"/>
    <w:rsid w:val="002B01F7"/>
    <w:rsid w:val="002B0DCC"/>
    <w:rsid w:val="002B7319"/>
    <w:rsid w:val="002C087B"/>
    <w:rsid w:val="002C1A25"/>
    <w:rsid w:val="002C20FF"/>
    <w:rsid w:val="002C3695"/>
    <w:rsid w:val="002C40B7"/>
    <w:rsid w:val="002C4135"/>
    <w:rsid w:val="002C49AE"/>
    <w:rsid w:val="002C6E15"/>
    <w:rsid w:val="002D476B"/>
    <w:rsid w:val="002D59EC"/>
    <w:rsid w:val="002E08BD"/>
    <w:rsid w:val="002E6217"/>
    <w:rsid w:val="002E6414"/>
    <w:rsid w:val="002E7D9D"/>
    <w:rsid w:val="002F3E47"/>
    <w:rsid w:val="002F5609"/>
    <w:rsid w:val="002F5800"/>
    <w:rsid w:val="002F6CBD"/>
    <w:rsid w:val="00300186"/>
    <w:rsid w:val="00302711"/>
    <w:rsid w:val="003045D6"/>
    <w:rsid w:val="00305275"/>
    <w:rsid w:val="00305331"/>
    <w:rsid w:val="0031150B"/>
    <w:rsid w:val="00311650"/>
    <w:rsid w:val="003123DC"/>
    <w:rsid w:val="00313810"/>
    <w:rsid w:val="00313B4B"/>
    <w:rsid w:val="00325C4F"/>
    <w:rsid w:val="0032625C"/>
    <w:rsid w:val="003264AE"/>
    <w:rsid w:val="00326A95"/>
    <w:rsid w:val="00332703"/>
    <w:rsid w:val="00333147"/>
    <w:rsid w:val="00333805"/>
    <w:rsid w:val="0033487F"/>
    <w:rsid w:val="00335071"/>
    <w:rsid w:val="00336304"/>
    <w:rsid w:val="0034010A"/>
    <w:rsid w:val="00342E7F"/>
    <w:rsid w:val="00343D3F"/>
    <w:rsid w:val="00344116"/>
    <w:rsid w:val="00345103"/>
    <w:rsid w:val="00345DDC"/>
    <w:rsid w:val="003460F0"/>
    <w:rsid w:val="0034668C"/>
    <w:rsid w:val="00350907"/>
    <w:rsid w:val="003536D5"/>
    <w:rsid w:val="00357783"/>
    <w:rsid w:val="003601CB"/>
    <w:rsid w:val="003622C4"/>
    <w:rsid w:val="00365A6F"/>
    <w:rsid w:val="0037158E"/>
    <w:rsid w:val="00374AEF"/>
    <w:rsid w:val="0037599E"/>
    <w:rsid w:val="003768DA"/>
    <w:rsid w:val="00381926"/>
    <w:rsid w:val="00384EA2"/>
    <w:rsid w:val="003912AE"/>
    <w:rsid w:val="00394257"/>
    <w:rsid w:val="00396725"/>
    <w:rsid w:val="003A05DF"/>
    <w:rsid w:val="003A4057"/>
    <w:rsid w:val="003A4C2F"/>
    <w:rsid w:val="003A7E66"/>
    <w:rsid w:val="003B18FD"/>
    <w:rsid w:val="003B1999"/>
    <w:rsid w:val="003B4EE9"/>
    <w:rsid w:val="003B7744"/>
    <w:rsid w:val="003C399D"/>
    <w:rsid w:val="003C3B8A"/>
    <w:rsid w:val="003C422C"/>
    <w:rsid w:val="003C60B9"/>
    <w:rsid w:val="003C7F50"/>
    <w:rsid w:val="003D0EAE"/>
    <w:rsid w:val="003E144D"/>
    <w:rsid w:val="003E1AB5"/>
    <w:rsid w:val="003E232E"/>
    <w:rsid w:val="003E284A"/>
    <w:rsid w:val="003E3350"/>
    <w:rsid w:val="003E464A"/>
    <w:rsid w:val="003E4DDE"/>
    <w:rsid w:val="003F048E"/>
    <w:rsid w:val="003F172F"/>
    <w:rsid w:val="003F1FDE"/>
    <w:rsid w:val="003F23D3"/>
    <w:rsid w:val="003F3F14"/>
    <w:rsid w:val="00403A5C"/>
    <w:rsid w:val="004043E6"/>
    <w:rsid w:val="00406061"/>
    <w:rsid w:val="00410F47"/>
    <w:rsid w:val="00414A18"/>
    <w:rsid w:val="0042410F"/>
    <w:rsid w:val="00424636"/>
    <w:rsid w:val="00424639"/>
    <w:rsid w:val="00427B38"/>
    <w:rsid w:val="00435EEC"/>
    <w:rsid w:val="00442FA7"/>
    <w:rsid w:val="004451E5"/>
    <w:rsid w:val="00445F3D"/>
    <w:rsid w:val="00451F69"/>
    <w:rsid w:val="0045452B"/>
    <w:rsid w:val="0045544B"/>
    <w:rsid w:val="00456A3E"/>
    <w:rsid w:val="004611C4"/>
    <w:rsid w:val="00462561"/>
    <w:rsid w:val="00462863"/>
    <w:rsid w:val="00463546"/>
    <w:rsid w:val="00466141"/>
    <w:rsid w:val="00466729"/>
    <w:rsid w:val="00467A19"/>
    <w:rsid w:val="00467D45"/>
    <w:rsid w:val="004710BF"/>
    <w:rsid w:val="00471A33"/>
    <w:rsid w:val="004741AB"/>
    <w:rsid w:val="00474680"/>
    <w:rsid w:val="00475DEA"/>
    <w:rsid w:val="004819D5"/>
    <w:rsid w:val="00484807"/>
    <w:rsid w:val="004852F6"/>
    <w:rsid w:val="0048684E"/>
    <w:rsid w:val="0048684F"/>
    <w:rsid w:val="00486D88"/>
    <w:rsid w:val="004875F7"/>
    <w:rsid w:val="00490C94"/>
    <w:rsid w:val="00491ACB"/>
    <w:rsid w:val="00494232"/>
    <w:rsid w:val="004A659B"/>
    <w:rsid w:val="004A6DD6"/>
    <w:rsid w:val="004A7C15"/>
    <w:rsid w:val="004B0780"/>
    <w:rsid w:val="004B1177"/>
    <w:rsid w:val="004B1CEC"/>
    <w:rsid w:val="004B436C"/>
    <w:rsid w:val="004B78BA"/>
    <w:rsid w:val="004C092B"/>
    <w:rsid w:val="004C5882"/>
    <w:rsid w:val="004C7008"/>
    <w:rsid w:val="004D08DF"/>
    <w:rsid w:val="004D2046"/>
    <w:rsid w:val="004D29C5"/>
    <w:rsid w:val="004D434C"/>
    <w:rsid w:val="004D473B"/>
    <w:rsid w:val="004D64E1"/>
    <w:rsid w:val="004E350E"/>
    <w:rsid w:val="004E36DF"/>
    <w:rsid w:val="004E399D"/>
    <w:rsid w:val="004E4A83"/>
    <w:rsid w:val="004F17A5"/>
    <w:rsid w:val="004F4D5F"/>
    <w:rsid w:val="004F6825"/>
    <w:rsid w:val="004F7DF1"/>
    <w:rsid w:val="00501543"/>
    <w:rsid w:val="00512A7E"/>
    <w:rsid w:val="0051302D"/>
    <w:rsid w:val="00517ED8"/>
    <w:rsid w:val="00520F48"/>
    <w:rsid w:val="005213B0"/>
    <w:rsid w:val="00523D0E"/>
    <w:rsid w:val="00530653"/>
    <w:rsid w:val="00533281"/>
    <w:rsid w:val="0053375C"/>
    <w:rsid w:val="00533FC4"/>
    <w:rsid w:val="0053491A"/>
    <w:rsid w:val="00534A0F"/>
    <w:rsid w:val="00535BA2"/>
    <w:rsid w:val="00540204"/>
    <w:rsid w:val="00546132"/>
    <w:rsid w:val="005479A4"/>
    <w:rsid w:val="005523DE"/>
    <w:rsid w:val="0055335B"/>
    <w:rsid w:val="00555A6A"/>
    <w:rsid w:val="00556E2A"/>
    <w:rsid w:val="00556FED"/>
    <w:rsid w:val="00561013"/>
    <w:rsid w:val="00570538"/>
    <w:rsid w:val="00571941"/>
    <w:rsid w:val="0057536B"/>
    <w:rsid w:val="0057611A"/>
    <w:rsid w:val="00576D26"/>
    <w:rsid w:val="00577973"/>
    <w:rsid w:val="00580149"/>
    <w:rsid w:val="00580F62"/>
    <w:rsid w:val="0058148B"/>
    <w:rsid w:val="00585D3A"/>
    <w:rsid w:val="00590155"/>
    <w:rsid w:val="0059108D"/>
    <w:rsid w:val="00591B8A"/>
    <w:rsid w:val="00592409"/>
    <w:rsid w:val="0059356C"/>
    <w:rsid w:val="00594156"/>
    <w:rsid w:val="005942A1"/>
    <w:rsid w:val="00597A50"/>
    <w:rsid w:val="005A0368"/>
    <w:rsid w:val="005A53DD"/>
    <w:rsid w:val="005A69FD"/>
    <w:rsid w:val="005A7A8D"/>
    <w:rsid w:val="005B3095"/>
    <w:rsid w:val="005B3766"/>
    <w:rsid w:val="005B3B50"/>
    <w:rsid w:val="005B6F9C"/>
    <w:rsid w:val="005B73BF"/>
    <w:rsid w:val="005C1981"/>
    <w:rsid w:val="005C1F8C"/>
    <w:rsid w:val="005C338E"/>
    <w:rsid w:val="005D28FD"/>
    <w:rsid w:val="005D420D"/>
    <w:rsid w:val="005D4C71"/>
    <w:rsid w:val="005D5250"/>
    <w:rsid w:val="005D797C"/>
    <w:rsid w:val="005E1534"/>
    <w:rsid w:val="005E1FD5"/>
    <w:rsid w:val="005E234B"/>
    <w:rsid w:val="005E3063"/>
    <w:rsid w:val="005E46C2"/>
    <w:rsid w:val="005E70E0"/>
    <w:rsid w:val="005F15E2"/>
    <w:rsid w:val="005F2EF6"/>
    <w:rsid w:val="005F6426"/>
    <w:rsid w:val="006067D2"/>
    <w:rsid w:val="0061010C"/>
    <w:rsid w:val="00610224"/>
    <w:rsid w:val="00611B7B"/>
    <w:rsid w:val="00612A9D"/>
    <w:rsid w:val="0061441D"/>
    <w:rsid w:val="00620C1A"/>
    <w:rsid w:val="006219B0"/>
    <w:rsid w:val="00621C86"/>
    <w:rsid w:val="00636071"/>
    <w:rsid w:val="00637652"/>
    <w:rsid w:val="006379EC"/>
    <w:rsid w:val="00637B97"/>
    <w:rsid w:val="00641078"/>
    <w:rsid w:val="0064130C"/>
    <w:rsid w:val="00644451"/>
    <w:rsid w:val="00644EE9"/>
    <w:rsid w:val="00653A6F"/>
    <w:rsid w:val="00654758"/>
    <w:rsid w:val="00654F37"/>
    <w:rsid w:val="00656D6E"/>
    <w:rsid w:val="00657A9E"/>
    <w:rsid w:val="0066060C"/>
    <w:rsid w:val="006608B3"/>
    <w:rsid w:val="00660A38"/>
    <w:rsid w:val="0066361B"/>
    <w:rsid w:val="00671D50"/>
    <w:rsid w:val="006815A7"/>
    <w:rsid w:val="00685A7B"/>
    <w:rsid w:val="0068781B"/>
    <w:rsid w:val="0069079F"/>
    <w:rsid w:val="006947C6"/>
    <w:rsid w:val="00694E91"/>
    <w:rsid w:val="006A11C3"/>
    <w:rsid w:val="006A4071"/>
    <w:rsid w:val="006A50B0"/>
    <w:rsid w:val="006A7590"/>
    <w:rsid w:val="006B14EE"/>
    <w:rsid w:val="006B14FC"/>
    <w:rsid w:val="006B534B"/>
    <w:rsid w:val="006B578B"/>
    <w:rsid w:val="006B7DBE"/>
    <w:rsid w:val="006C0DE0"/>
    <w:rsid w:val="006C1B8C"/>
    <w:rsid w:val="006C2EE2"/>
    <w:rsid w:val="006C403F"/>
    <w:rsid w:val="006C5F03"/>
    <w:rsid w:val="006D0167"/>
    <w:rsid w:val="006D0D05"/>
    <w:rsid w:val="006D1D0F"/>
    <w:rsid w:val="006D23F0"/>
    <w:rsid w:val="006E0952"/>
    <w:rsid w:val="006E27C1"/>
    <w:rsid w:val="006E5C48"/>
    <w:rsid w:val="006F0440"/>
    <w:rsid w:val="006F2A59"/>
    <w:rsid w:val="006F3788"/>
    <w:rsid w:val="006F3844"/>
    <w:rsid w:val="006F51CC"/>
    <w:rsid w:val="006F6E23"/>
    <w:rsid w:val="00700CA6"/>
    <w:rsid w:val="0070606F"/>
    <w:rsid w:val="00707279"/>
    <w:rsid w:val="00710479"/>
    <w:rsid w:val="00710A50"/>
    <w:rsid w:val="007170EB"/>
    <w:rsid w:val="0071772C"/>
    <w:rsid w:val="007205BE"/>
    <w:rsid w:val="007248D0"/>
    <w:rsid w:val="0072511B"/>
    <w:rsid w:val="0072719E"/>
    <w:rsid w:val="007273F9"/>
    <w:rsid w:val="00731070"/>
    <w:rsid w:val="00734B80"/>
    <w:rsid w:val="007377EC"/>
    <w:rsid w:val="00737DCE"/>
    <w:rsid w:val="007422DD"/>
    <w:rsid w:val="007425D0"/>
    <w:rsid w:val="0074281E"/>
    <w:rsid w:val="007433EC"/>
    <w:rsid w:val="00744187"/>
    <w:rsid w:val="00744AF8"/>
    <w:rsid w:val="0075168E"/>
    <w:rsid w:val="00753743"/>
    <w:rsid w:val="00760954"/>
    <w:rsid w:val="00760C99"/>
    <w:rsid w:val="007705E0"/>
    <w:rsid w:val="00773541"/>
    <w:rsid w:val="007816E6"/>
    <w:rsid w:val="00785458"/>
    <w:rsid w:val="0079347C"/>
    <w:rsid w:val="0079484F"/>
    <w:rsid w:val="00796060"/>
    <w:rsid w:val="007A61C9"/>
    <w:rsid w:val="007A7B21"/>
    <w:rsid w:val="007B3275"/>
    <w:rsid w:val="007B50E5"/>
    <w:rsid w:val="007B7E3A"/>
    <w:rsid w:val="007E73DD"/>
    <w:rsid w:val="007F0770"/>
    <w:rsid w:val="007F1B25"/>
    <w:rsid w:val="007F2590"/>
    <w:rsid w:val="007F25ED"/>
    <w:rsid w:val="007F2735"/>
    <w:rsid w:val="007F39AA"/>
    <w:rsid w:val="008001C5"/>
    <w:rsid w:val="00801DF2"/>
    <w:rsid w:val="008025C0"/>
    <w:rsid w:val="00804A18"/>
    <w:rsid w:val="00811C26"/>
    <w:rsid w:val="008120DA"/>
    <w:rsid w:val="0081435E"/>
    <w:rsid w:val="00817BAC"/>
    <w:rsid w:val="0082067E"/>
    <w:rsid w:val="00822811"/>
    <w:rsid w:val="00824244"/>
    <w:rsid w:val="008243DB"/>
    <w:rsid w:val="00825481"/>
    <w:rsid w:val="00826923"/>
    <w:rsid w:val="00830855"/>
    <w:rsid w:val="00832F73"/>
    <w:rsid w:val="00833E86"/>
    <w:rsid w:val="00834AFD"/>
    <w:rsid w:val="00834CE9"/>
    <w:rsid w:val="0083537F"/>
    <w:rsid w:val="00835CCA"/>
    <w:rsid w:val="00840544"/>
    <w:rsid w:val="00840BC6"/>
    <w:rsid w:val="00842197"/>
    <w:rsid w:val="008423E0"/>
    <w:rsid w:val="0084409F"/>
    <w:rsid w:val="008467CD"/>
    <w:rsid w:val="00846858"/>
    <w:rsid w:val="00846E4D"/>
    <w:rsid w:val="00847260"/>
    <w:rsid w:val="00850C3E"/>
    <w:rsid w:val="00862DC2"/>
    <w:rsid w:val="0086514B"/>
    <w:rsid w:val="00865867"/>
    <w:rsid w:val="00865DEF"/>
    <w:rsid w:val="00867507"/>
    <w:rsid w:val="00872279"/>
    <w:rsid w:val="008747CA"/>
    <w:rsid w:val="00880800"/>
    <w:rsid w:val="0088254D"/>
    <w:rsid w:val="008941B2"/>
    <w:rsid w:val="008979D1"/>
    <w:rsid w:val="008A0745"/>
    <w:rsid w:val="008A1B5C"/>
    <w:rsid w:val="008B329E"/>
    <w:rsid w:val="008B3C08"/>
    <w:rsid w:val="008C14A6"/>
    <w:rsid w:val="008C1C1E"/>
    <w:rsid w:val="008D13EB"/>
    <w:rsid w:val="008D1C22"/>
    <w:rsid w:val="008E0841"/>
    <w:rsid w:val="008E1DEF"/>
    <w:rsid w:val="008E42BC"/>
    <w:rsid w:val="008F0F27"/>
    <w:rsid w:val="008F1ACC"/>
    <w:rsid w:val="008F48C8"/>
    <w:rsid w:val="008F7002"/>
    <w:rsid w:val="00906DD3"/>
    <w:rsid w:val="00907BFA"/>
    <w:rsid w:val="00907EC0"/>
    <w:rsid w:val="009113BB"/>
    <w:rsid w:val="009122FB"/>
    <w:rsid w:val="009130A8"/>
    <w:rsid w:val="00913C65"/>
    <w:rsid w:val="0092123B"/>
    <w:rsid w:val="00923275"/>
    <w:rsid w:val="00926BEA"/>
    <w:rsid w:val="00933DBA"/>
    <w:rsid w:val="009342CF"/>
    <w:rsid w:val="00935CB3"/>
    <w:rsid w:val="00937FFA"/>
    <w:rsid w:val="009404A1"/>
    <w:rsid w:val="00941815"/>
    <w:rsid w:val="009542C9"/>
    <w:rsid w:val="00960C8D"/>
    <w:rsid w:val="00962D5B"/>
    <w:rsid w:val="00966FD5"/>
    <w:rsid w:val="0097097B"/>
    <w:rsid w:val="00972FFD"/>
    <w:rsid w:val="0097445C"/>
    <w:rsid w:val="00975729"/>
    <w:rsid w:val="00980E94"/>
    <w:rsid w:val="009835FB"/>
    <w:rsid w:val="0098381A"/>
    <w:rsid w:val="00983C27"/>
    <w:rsid w:val="00986F69"/>
    <w:rsid w:val="00990AAF"/>
    <w:rsid w:val="00994EF4"/>
    <w:rsid w:val="009A1025"/>
    <w:rsid w:val="009A235A"/>
    <w:rsid w:val="009A2781"/>
    <w:rsid w:val="009A683B"/>
    <w:rsid w:val="009A724B"/>
    <w:rsid w:val="009B5965"/>
    <w:rsid w:val="009B75A1"/>
    <w:rsid w:val="009C5AEB"/>
    <w:rsid w:val="009C5B6E"/>
    <w:rsid w:val="009C7B61"/>
    <w:rsid w:val="009D37D6"/>
    <w:rsid w:val="009D3B17"/>
    <w:rsid w:val="009D416C"/>
    <w:rsid w:val="009D47EB"/>
    <w:rsid w:val="009D5352"/>
    <w:rsid w:val="009D72C0"/>
    <w:rsid w:val="009E09B9"/>
    <w:rsid w:val="009F0D72"/>
    <w:rsid w:val="009F70F6"/>
    <w:rsid w:val="009F7245"/>
    <w:rsid w:val="00A01044"/>
    <w:rsid w:val="00A04B0C"/>
    <w:rsid w:val="00A06960"/>
    <w:rsid w:val="00A12662"/>
    <w:rsid w:val="00A14A30"/>
    <w:rsid w:val="00A161A0"/>
    <w:rsid w:val="00A17F22"/>
    <w:rsid w:val="00A23B06"/>
    <w:rsid w:val="00A262ED"/>
    <w:rsid w:val="00A27380"/>
    <w:rsid w:val="00A42447"/>
    <w:rsid w:val="00A46E09"/>
    <w:rsid w:val="00A47087"/>
    <w:rsid w:val="00A508F5"/>
    <w:rsid w:val="00A558CF"/>
    <w:rsid w:val="00A56B8C"/>
    <w:rsid w:val="00A63364"/>
    <w:rsid w:val="00A66E64"/>
    <w:rsid w:val="00A70EB4"/>
    <w:rsid w:val="00A7403A"/>
    <w:rsid w:val="00A84FFD"/>
    <w:rsid w:val="00A87D03"/>
    <w:rsid w:val="00A91630"/>
    <w:rsid w:val="00AA0707"/>
    <w:rsid w:val="00AA24F0"/>
    <w:rsid w:val="00AA3057"/>
    <w:rsid w:val="00AA453C"/>
    <w:rsid w:val="00AA4649"/>
    <w:rsid w:val="00AA5D48"/>
    <w:rsid w:val="00AA5F24"/>
    <w:rsid w:val="00AB3B3E"/>
    <w:rsid w:val="00AB65F7"/>
    <w:rsid w:val="00AC2794"/>
    <w:rsid w:val="00AC4F6D"/>
    <w:rsid w:val="00AC6863"/>
    <w:rsid w:val="00AD1947"/>
    <w:rsid w:val="00AD1CE1"/>
    <w:rsid w:val="00AD322F"/>
    <w:rsid w:val="00AD365D"/>
    <w:rsid w:val="00AD38D7"/>
    <w:rsid w:val="00AD6C1C"/>
    <w:rsid w:val="00AD7455"/>
    <w:rsid w:val="00AE01CC"/>
    <w:rsid w:val="00AE18A2"/>
    <w:rsid w:val="00AE428A"/>
    <w:rsid w:val="00AE551D"/>
    <w:rsid w:val="00AE6B80"/>
    <w:rsid w:val="00AF2D40"/>
    <w:rsid w:val="00AF46CB"/>
    <w:rsid w:val="00AF52C4"/>
    <w:rsid w:val="00B1451F"/>
    <w:rsid w:val="00B14823"/>
    <w:rsid w:val="00B16093"/>
    <w:rsid w:val="00B200D8"/>
    <w:rsid w:val="00B2041F"/>
    <w:rsid w:val="00B21784"/>
    <w:rsid w:val="00B242AC"/>
    <w:rsid w:val="00B279F1"/>
    <w:rsid w:val="00B30C54"/>
    <w:rsid w:val="00B3291F"/>
    <w:rsid w:val="00B340B7"/>
    <w:rsid w:val="00B34A5B"/>
    <w:rsid w:val="00B41926"/>
    <w:rsid w:val="00B4561C"/>
    <w:rsid w:val="00B46C59"/>
    <w:rsid w:val="00B52AA3"/>
    <w:rsid w:val="00B54B32"/>
    <w:rsid w:val="00B55B30"/>
    <w:rsid w:val="00B57881"/>
    <w:rsid w:val="00B6174E"/>
    <w:rsid w:val="00B6246E"/>
    <w:rsid w:val="00B64208"/>
    <w:rsid w:val="00B65B7F"/>
    <w:rsid w:val="00B7131B"/>
    <w:rsid w:val="00B7148D"/>
    <w:rsid w:val="00B75511"/>
    <w:rsid w:val="00B81699"/>
    <w:rsid w:val="00B81B8A"/>
    <w:rsid w:val="00B821EA"/>
    <w:rsid w:val="00B82723"/>
    <w:rsid w:val="00B836D2"/>
    <w:rsid w:val="00B83FF6"/>
    <w:rsid w:val="00B85462"/>
    <w:rsid w:val="00B876F2"/>
    <w:rsid w:val="00B9013B"/>
    <w:rsid w:val="00B91B4A"/>
    <w:rsid w:val="00B93888"/>
    <w:rsid w:val="00B93CB9"/>
    <w:rsid w:val="00B95D9F"/>
    <w:rsid w:val="00BA4E63"/>
    <w:rsid w:val="00BA74B4"/>
    <w:rsid w:val="00BA7F32"/>
    <w:rsid w:val="00BB5DCD"/>
    <w:rsid w:val="00BC342B"/>
    <w:rsid w:val="00BC6B27"/>
    <w:rsid w:val="00BD1416"/>
    <w:rsid w:val="00BE23DA"/>
    <w:rsid w:val="00BE3267"/>
    <w:rsid w:val="00BE373A"/>
    <w:rsid w:val="00BE4527"/>
    <w:rsid w:val="00BE5E54"/>
    <w:rsid w:val="00BE6014"/>
    <w:rsid w:val="00BE7CBF"/>
    <w:rsid w:val="00BF09F3"/>
    <w:rsid w:val="00BF12F9"/>
    <w:rsid w:val="00BF1366"/>
    <w:rsid w:val="00BF1F73"/>
    <w:rsid w:val="00BF22DD"/>
    <w:rsid w:val="00BF48F8"/>
    <w:rsid w:val="00BF5412"/>
    <w:rsid w:val="00BF5607"/>
    <w:rsid w:val="00BF5880"/>
    <w:rsid w:val="00C0009F"/>
    <w:rsid w:val="00C00E1E"/>
    <w:rsid w:val="00C0185E"/>
    <w:rsid w:val="00C0197E"/>
    <w:rsid w:val="00C04A05"/>
    <w:rsid w:val="00C10E30"/>
    <w:rsid w:val="00C12D77"/>
    <w:rsid w:val="00C16417"/>
    <w:rsid w:val="00C17AC3"/>
    <w:rsid w:val="00C2012D"/>
    <w:rsid w:val="00C2208D"/>
    <w:rsid w:val="00C2397A"/>
    <w:rsid w:val="00C25CB3"/>
    <w:rsid w:val="00C345FC"/>
    <w:rsid w:val="00C35463"/>
    <w:rsid w:val="00C36957"/>
    <w:rsid w:val="00C40742"/>
    <w:rsid w:val="00C42BF0"/>
    <w:rsid w:val="00C433B4"/>
    <w:rsid w:val="00C4467F"/>
    <w:rsid w:val="00C4477C"/>
    <w:rsid w:val="00C45DD5"/>
    <w:rsid w:val="00C46F3C"/>
    <w:rsid w:val="00C50113"/>
    <w:rsid w:val="00C60F32"/>
    <w:rsid w:val="00C6149F"/>
    <w:rsid w:val="00C61D05"/>
    <w:rsid w:val="00C625B2"/>
    <w:rsid w:val="00C6439C"/>
    <w:rsid w:val="00C71046"/>
    <w:rsid w:val="00C729F4"/>
    <w:rsid w:val="00C74A8A"/>
    <w:rsid w:val="00C75CA3"/>
    <w:rsid w:val="00C804A9"/>
    <w:rsid w:val="00C80521"/>
    <w:rsid w:val="00C82E15"/>
    <w:rsid w:val="00C87039"/>
    <w:rsid w:val="00C874D1"/>
    <w:rsid w:val="00C93167"/>
    <w:rsid w:val="00C976C5"/>
    <w:rsid w:val="00C97872"/>
    <w:rsid w:val="00CA108F"/>
    <w:rsid w:val="00CA325A"/>
    <w:rsid w:val="00CA74A7"/>
    <w:rsid w:val="00CB08A3"/>
    <w:rsid w:val="00CB0FDE"/>
    <w:rsid w:val="00CB206F"/>
    <w:rsid w:val="00CB50AC"/>
    <w:rsid w:val="00CB5568"/>
    <w:rsid w:val="00CB77C6"/>
    <w:rsid w:val="00CC30B8"/>
    <w:rsid w:val="00CC799E"/>
    <w:rsid w:val="00CD458A"/>
    <w:rsid w:val="00CD5E8B"/>
    <w:rsid w:val="00CD6D10"/>
    <w:rsid w:val="00CE000D"/>
    <w:rsid w:val="00CE15A0"/>
    <w:rsid w:val="00CE2974"/>
    <w:rsid w:val="00CE6AD0"/>
    <w:rsid w:val="00CE6CAD"/>
    <w:rsid w:val="00CE7AE5"/>
    <w:rsid w:val="00CF26D0"/>
    <w:rsid w:val="00CF55E8"/>
    <w:rsid w:val="00CF6A53"/>
    <w:rsid w:val="00CF6E74"/>
    <w:rsid w:val="00D005E9"/>
    <w:rsid w:val="00D00DD6"/>
    <w:rsid w:val="00D01104"/>
    <w:rsid w:val="00D0302F"/>
    <w:rsid w:val="00D055CA"/>
    <w:rsid w:val="00D214D7"/>
    <w:rsid w:val="00D272F4"/>
    <w:rsid w:val="00D27888"/>
    <w:rsid w:val="00D27B18"/>
    <w:rsid w:val="00D30515"/>
    <w:rsid w:val="00D310EB"/>
    <w:rsid w:val="00D34059"/>
    <w:rsid w:val="00D37017"/>
    <w:rsid w:val="00D420A2"/>
    <w:rsid w:val="00D42206"/>
    <w:rsid w:val="00D4305F"/>
    <w:rsid w:val="00D44458"/>
    <w:rsid w:val="00D44DAE"/>
    <w:rsid w:val="00D50A9E"/>
    <w:rsid w:val="00D52AE1"/>
    <w:rsid w:val="00D54384"/>
    <w:rsid w:val="00D616A1"/>
    <w:rsid w:val="00D65E6C"/>
    <w:rsid w:val="00D703D8"/>
    <w:rsid w:val="00D706CD"/>
    <w:rsid w:val="00D712A8"/>
    <w:rsid w:val="00D7332F"/>
    <w:rsid w:val="00D77D38"/>
    <w:rsid w:val="00D83946"/>
    <w:rsid w:val="00D85785"/>
    <w:rsid w:val="00D86711"/>
    <w:rsid w:val="00D9107B"/>
    <w:rsid w:val="00D9213D"/>
    <w:rsid w:val="00D92BEE"/>
    <w:rsid w:val="00D94D65"/>
    <w:rsid w:val="00DA0620"/>
    <w:rsid w:val="00DA1003"/>
    <w:rsid w:val="00DA2D97"/>
    <w:rsid w:val="00DB3439"/>
    <w:rsid w:val="00DB4706"/>
    <w:rsid w:val="00DB578B"/>
    <w:rsid w:val="00DC016E"/>
    <w:rsid w:val="00DC25AA"/>
    <w:rsid w:val="00DC2A90"/>
    <w:rsid w:val="00DC3F5B"/>
    <w:rsid w:val="00DC4BC5"/>
    <w:rsid w:val="00DD16F2"/>
    <w:rsid w:val="00DD7B1E"/>
    <w:rsid w:val="00DE10EF"/>
    <w:rsid w:val="00DE287A"/>
    <w:rsid w:val="00DE376E"/>
    <w:rsid w:val="00DE70B5"/>
    <w:rsid w:val="00DF18A0"/>
    <w:rsid w:val="00DF3174"/>
    <w:rsid w:val="00DF533F"/>
    <w:rsid w:val="00DF6BF0"/>
    <w:rsid w:val="00E01862"/>
    <w:rsid w:val="00E033FB"/>
    <w:rsid w:val="00E05FA5"/>
    <w:rsid w:val="00E07E5B"/>
    <w:rsid w:val="00E123D4"/>
    <w:rsid w:val="00E14921"/>
    <w:rsid w:val="00E17124"/>
    <w:rsid w:val="00E24E5C"/>
    <w:rsid w:val="00E31FD0"/>
    <w:rsid w:val="00E32867"/>
    <w:rsid w:val="00E32F15"/>
    <w:rsid w:val="00E373AA"/>
    <w:rsid w:val="00E41CE6"/>
    <w:rsid w:val="00E4372F"/>
    <w:rsid w:val="00E444D4"/>
    <w:rsid w:val="00E447ED"/>
    <w:rsid w:val="00E46070"/>
    <w:rsid w:val="00E46084"/>
    <w:rsid w:val="00E50F19"/>
    <w:rsid w:val="00E54722"/>
    <w:rsid w:val="00E62288"/>
    <w:rsid w:val="00E64230"/>
    <w:rsid w:val="00E668CF"/>
    <w:rsid w:val="00E674A4"/>
    <w:rsid w:val="00E67877"/>
    <w:rsid w:val="00E73549"/>
    <w:rsid w:val="00E764C9"/>
    <w:rsid w:val="00E802A7"/>
    <w:rsid w:val="00E821D8"/>
    <w:rsid w:val="00E82852"/>
    <w:rsid w:val="00E8470C"/>
    <w:rsid w:val="00E8491C"/>
    <w:rsid w:val="00E92676"/>
    <w:rsid w:val="00E93AD9"/>
    <w:rsid w:val="00E94659"/>
    <w:rsid w:val="00E9617D"/>
    <w:rsid w:val="00E96B57"/>
    <w:rsid w:val="00EA0357"/>
    <w:rsid w:val="00EA0863"/>
    <w:rsid w:val="00EA095C"/>
    <w:rsid w:val="00EA0F51"/>
    <w:rsid w:val="00EA3B97"/>
    <w:rsid w:val="00EA5892"/>
    <w:rsid w:val="00EA5899"/>
    <w:rsid w:val="00EA5EF8"/>
    <w:rsid w:val="00EA79EE"/>
    <w:rsid w:val="00EB000A"/>
    <w:rsid w:val="00EB16FB"/>
    <w:rsid w:val="00EB300F"/>
    <w:rsid w:val="00EC1EB7"/>
    <w:rsid w:val="00EC34CA"/>
    <w:rsid w:val="00EC40F4"/>
    <w:rsid w:val="00EC5484"/>
    <w:rsid w:val="00EC5A7B"/>
    <w:rsid w:val="00EC5F88"/>
    <w:rsid w:val="00ED1966"/>
    <w:rsid w:val="00ED5404"/>
    <w:rsid w:val="00ED79F5"/>
    <w:rsid w:val="00EE00BD"/>
    <w:rsid w:val="00EE1F41"/>
    <w:rsid w:val="00EE324A"/>
    <w:rsid w:val="00EE338D"/>
    <w:rsid w:val="00EE40CB"/>
    <w:rsid w:val="00EE6FDF"/>
    <w:rsid w:val="00EF0262"/>
    <w:rsid w:val="00EF0FE0"/>
    <w:rsid w:val="00EF161D"/>
    <w:rsid w:val="00EF41FF"/>
    <w:rsid w:val="00EF4616"/>
    <w:rsid w:val="00F010E0"/>
    <w:rsid w:val="00F044A5"/>
    <w:rsid w:val="00F07476"/>
    <w:rsid w:val="00F115E8"/>
    <w:rsid w:val="00F1347B"/>
    <w:rsid w:val="00F155E7"/>
    <w:rsid w:val="00F20CD4"/>
    <w:rsid w:val="00F20E7D"/>
    <w:rsid w:val="00F20EF1"/>
    <w:rsid w:val="00F2161D"/>
    <w:rsid w:val="00F21A25"/>
    <w:rsid w:val="00F23DBB"/>
    <w:rsid w:val="00F2532E"/>
    <w:rsid w:val="00F3129F"/>
    <w:rsid w:val="00F34F55"/>
    <w:rsid w:val="00F36DD3"/>
    <w:rsid w:val="00F40114"/>
    <w:rsid w:val="00F408CD"/>
    <w:rsid w:val="00F40F4D"/>
    <w:rsid w:val="00F452BD"/>
    <w:rsid w:val="00F50607"/>
    <w:rsid w:val="00F61313"/>
    <w:rsid w:val="00F63666"/>
    <w:rsid w:val="00F63BA6"/>
    <w:rsid w:val="00F63C17"/>
    <w:rsid w:val="00F65823"/>
    <w:rsid w:val="00F67B10"/>
    <w:rsid w:val="00F67CB3"/>
    <w:rsid w:val="00F71C0B"/>
    <w:rsid w:val="00F76E8A"/>
    <w:rsid w:val="00F854F1"/>
    <w:rsid w:val="00F85D3C"/>
    <w:rsid w:val="00F87581"/>
    <w:rsid w:val="00F91D5E"/>
    <w:rsid w:val="00F91F6D"/>
    <w:rsid w:val="00F93183"/>
    <w:rsid w:val="00F9693B"/>
    <w:rsid w:val="00F97AB0"/>
    <w:rsid w:val="00FA0714"/>
    <w:rsid w:val="00FA1E1A"/>
    <w:rsid w:val="00FA2116"/>
    <w:rsid w:val="00FA25E3"/>
    <w:rsid w:val="00FA3EBA"/>
    <w:rsid w:val="00FA7FA2"/>
    <w:rsid w:val="00FB159E"/>
    <w:rsid w:val="00FB3D03"/>
    <w:rsid w:val="00FB4244"/>
    <w:rsid w:val="00FB5B70"/>
    <w:rsid w:val="00FC0A76"/>
    <w:rsid w:val="00FC48EF"/>
    <w:rsid w:val="00FC546A"/>
    <w:rsid w:val="00FD0F0D"/>
    <w:rsid w:val="00FD32C6"/>
    <w:rsid w:val="00FD60E0"/>
    <w:rsid w:val="00FE11AD"/>
    <w:rsid w:val="00FE154D"/>
    <w:rsid w:val="00FE1EDE"/>
    <w:rsid w:val="00FF0E9E"/>
    <w:rsid w:val="00FF3839"/>
    <w:rsid w:val="00FF3F56"/>
    <w:rsid w:val="00FF5991"/>
    <w:rsid w:val="00FF7CAA"/>
    <w:rsid w:val="00FF7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country-region"/>
  <w:shapeDefaults>
    <o:shapedefaults v:ext="edit" spidmax="1029"/>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267">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uiPriority="0"/>
    <w:lsdException w:name="Table Simple 2" w:locked="1" w:uiPriority="0"/>
    <w:lsdException w:name="Table Simple 3" w:locked="1" w:uiPriority="0"/>
    <w:lsdException w:name="Table Classic 1" w:locked="1" w:uiPriority="0"/>
    <w:lsdException w:name="Table Classic 2" w:locked="1" w:uiPriority="0"/>
    <w:lsdException w:name="Table Classic 3" w:locked="1" w:uiPriority="0"/>
    <w:lsdException w:name="Table Classic 4" w:locked="1" w:uiPriority="0"/>
    <w:lsdException w:name="Table Colorful 1" w:locked="1" w:uiPriority="0"/>
    <w:lsdException w:name="Table Colorful 2" w:locked="1" w:uiPriority="0"/>
    <w:lsdException w:name="Table Colorful 3" w:locked="1" w:uiPriority="0"/>
    <w:lsdException w:name="Table Columns 1" w:locked="1" w:uiPriority="0"/>
    <w:lsdException w:name="Table Columns 2" w:locked="1" w:uiPriority="0"/>
    <w:lsdException w:name="Table Columns 3" w:locked="1" w:uiPriority="0"/>
    <w:lsdException w:name="Table Columns 4" w:locked="1" w:uiPriority="0"/>
    <w:lsdException w:name="Table Columns 5" w:locked="1" w:uiPriority="0"/>
    <w:lsdException w:name="Table Grid 1" w:locked="1" w:uiPriority="0"/>
    <w:lsdException w:name="Table Grid 2" w:locked="1" w:uiPriority="0"/>
    <w:lsdException w:name="Table Grid 3" w:locked="1" w:uiPriority="0"/>
    <w:lsdException w:name="Table Grid 4" w:locked="1" w:uiPriority="0"/>
    <w:lsdException w:name="Table Grid 5" w:locked="1" w:uiPriority="0"/>
    <w:lsdException w:name="Table Grid 6" w:locked="1" w:uiPriority="0"/>
    <w:lsdException w:name="Table Grid 7" w:locked="1" w:uiPriority="0"/>
    <w:lsdException w:name="Table Grid 8" w:locked="1" w:uiPriority="0"/>
    <w:lsdException w:name="Table List 1" w:locked="1" w:uiPriority="0"/>
    <w:lsdException w:name="Table List 2" w:locked="1" w:uiPriority="0"/>
    <w:lsdException w:name="Table List 3" w:locked="1" w:uiPriority="0"/>
    <w:lsdException w:name="Table List 4" w:locked="1" w:uiPriority="0"/>
    <w:lsdException w:name="Table List 5" w:locked="1" w:uiPriority="0"/>
    <w:lsdException w:name="Table List 6" w:locked="1" w:uiPriority="0"/>
    <w:lsdException w:name="Table List 7" w:locked="1" w:uiPriority="0"/>
    <w:lsdException w:name="Table List 8" w:locked="1" w:uiPriority="0"/>
    <w:lsdException w:name="Table 3D effects 1" w:locked="1" w:uiPriority="0"/>
    <w:lsdException w:name="Table 3D effects 2" w:locked="1" w:uiPriority="0"/>
    <w:lsdException w:name="Table 3D effects 3" w:locked="1" w:uiPriority="0"/>
    <w:lsdException w:name="Table Contemporary" w:locked="1" w:uiPriority="0"/>
    <w:lsdException w:name="Table Elegant" w:locked="1" w:uiPriority="0"/>
    <w:lsdException w:name="Table Professional" w:locked="1" w:uiPriority="0"/>
    <w:lsdException w:name="Table Subtle 1" w:locked="1" w:uiPriority="0"/>
    <w:lsdException w:name="Table Subtle 2" w:locked="1" w:uiPriority="0"/>
    <w:lsdException w:name="Table Web 1" w:locked="1" w:uiPriority="0"/>
    <w:lsdException w:name="Table Web 2" w:locked="1" w:uiPriority="0"/>
    <w:lsdException w:name="Table Web 3" w:locked="1" w:uiPriority="0"/>
    <w:lsdException w:name="Balloon Text" w:semiHidden="1" w:unhideWhenUsed="1"/>
    <w:lsdException w:name="Table Grid" w:uiPriority="59"/>
    <w:lsdException w:name="Table Theme" w:locked="1"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C25AA"/>
    <w:rPr>
      <w:sz w:val="28"/>
      <w:szCs w:val="28"/>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1"/>
    <w:basedOn w:val="Normal"/>
    <w:uiPriority w:val="99"/>
    <w:rsid w:val="00EA3B97"/>
    <w:rPr>
      <w:rFonts w:ascii="Arial" w:hAnsi="Arial"/>
      <w:sz w:val="22"/>
      <w:szCs w:val="20"/>
      <w:lang w:val="en-AU"/>
    </w:rPr>
  </w:style>
  <w:style w:type="table" w:styleId="TableGrid">
    <w:name w:val="Table Grid"/>
    <w:basedOn w:val="TableNormal"/>
    <w:uiPriority w:val="99"/>
    <w:rsid w:val="00EA3B97"/>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
    <w:name w:val="Char Char Char Char Char Char"/>
    <w:basedOn w:val="Normal"/>
    <w:uiPriority w:val="99"/>
    <w:rsid w:val="00484807"/>
    <w:pPr>
      <w:spacing w:after="160" w:line="240" w:lineRule="exact"/>
    </w:pPr>
    <w:rPr>
      <w:rFonts w:ascii="Tahoma" w:hAnsi="Tahoma" w:cs="Tahoma"/>
      <w:sz w:val="20"/>
      <w:szCs w:val="20"/>
    </w:rPr>
  </w:style>
  <w:style w:type="paragraph" w:styleId="Title">
    <w:name w:val="Title"/>
    <w:basedOn w:val="Normal"/>
    <w:link w:val="TitleChar"/>
    <w:uiPriority w:val="99"/>
    <w:qFormat/>
    <w:rsid w:val="00F40114"/>
    <w:pPr>
      <w:jc w:val="center"/>
    </w:pPr>
    <w:rPr>
      <w:rFonts w:ascii="VNI-Times" w:hAnsi="VNI-Times"/>
      <w:b/>
      <w:bCs/>
      <w:sz w:val="24"/>
      <w:szCs w:val="24"/>
    </w:rPr>
  </w:style>
  <w:style w:type="character" w:customStyle="1" w:styleId="TitleChar">
    <w:name w:val="Title Char"/>
    <w:basedOn w:val="DefaultParagraphFont"/>
    <w:link w:val="Title"/>
    <w:uiPriority w:val="10"/>
    <w:rsid w:val="007C10EF"/>
    <w:rPr>
      <w:rFonts w:asciiTheme="majorHAnsi" w:eastAsiaTheme="majorEastAsia" w:hAnsiTheme="majorHAnsi" w:cstheme="majorBidi"/>
      <w:b/>
      <w:bCs/>
      <w:kern w:val="28"/>
      <w:sz w:val="32"/>
      <w:szCs w:val="32"/>
    </w:rPr>
  </w:style>
  <w:style w:type="paragraph" w:customStyle="1" w:styleId="CharCharChar">
    <w:name w:val="Char Char Char"/>
    <w:basedOn w:val="Normal"/>
    <w:next w:val="Normal"/>
    <w:autoRedefine/>
    <w:uiPriority w:val="99"/>
    <w:semiHidden/>
    <w:rsid w:val="00F40114"/>
    <w:pPr>
      <w:spacing w:before="120" w:after="120" w:line="312" w:lineRule="auto"/>
    </w:pPr>
  </w:style>
  <w:style w:type="paragraph" w:styleId="BalloonText">
    <w:name w:val="Balloon Text"/>
    <w:basedOn w:val="Normal"/>
    <w:link w:val="BalloonTextChar"/>
    <w:uiPriority w:val="99"/>
    <w:rsid w:val="001A46B0"/>
    <w:rPr>
      <w:rFonts w:ascii="Segoe UI" w:hAnsi="Segoe UI" w:cs="Segoe UI"/>
      <w:sz w:val="18"/>
      <w:szCs w:val="18"/>
    </w:rPr>
  </w:style>
  <w:style w:type="character" w:customStyle="1" w:styleId="BalloonTextChar">
    <w:name w:val="Balloon Text Char"/>
    <w:basedOn w:val="DefaultParagraphFont"/>
    <w:link w:val="BalloonText"/>
    <w:uiPriority w:val="99"/>
    <w:locked/>
    <w:rsid w:val="001A46B0"/>
    <w:rPr>
      <w:rFonts w:ascii="Segoe UI" w:hAnsi="Segoe UI"/>
      <w:sz w:val="18"/>
    </w:rPr>
  </w:style>
  <w:style w:type="paragraph" w:styleId="NormalWeb">
    <w:name w:val="Normal (Web)"/>
    <w:basedOn w:val="Normal"/>
    <w:link w:val="NormalWebChar"/>
    <w:uiPriority w:val="99"/>
    <w:rsid w:val="000A7D17"/>
    <w:pPr>
      <w:spacing w:before="100" w:beforeAutospacing="1" w:after="100" w:afterAutospacing="1"/>
    </w:pPr>
    <w:rPr>
      <w:sz w:val="24"/>
      <w:szCs w:val="24"/>
      <w:lang w:val="ru-RU" w:eastAsia="ru-RU"/>
    </w:rPr>
  </w:style>
  <w:style w:type="character" w:styleId="Emphasis">
    <w:name w:val="Emphasis"/>
    <w:basedOn w:val="DefaultParagraphFont"/>
    <w:uiPriority w:val="99"/>
    <w:qFormat/>
    <w:rsid w:val="000A7D17"/>
    <w:rPr>
      <w:rFonts w:cs="Times New Roman"/>
      <w:i/>
    </w:rPr>
  </w:style>
  <w:style w:type="paragraph" w:styleId="ListParagraph">
    <w:name w:val="List Paragraph"/>
    <w:basedOn w:val="Normal"/>
    <w:uiPriority w:val="99"/>
    <w:qFormat/>
    <w:rsid w:val="00556FED"/>
    <w:pPr>
      <w:ind w:left="720"/>
      <w:contextualSpacing/>
    </w:pPr>
  </w:style>
  <w:style w:type="character" w:customStyle="1" w:styleId="NormalWebChar">
    <w:name w:val="Normal (Web) Char"/>
    <w:link w:val="NormalWeb"/>
    <w:uiPriority w:val="99"/>
    <w:locked/>
    <w:rsid w:val="00F21A25"/>
    <w:rPr>
      <w:sz w:val="24"/>
      <w:lang w:val="ru-RU" w:eastAsia="ru-RU"/>
    </w:rPr>
  </w:style>
  <w:style w:type="character" w:styleId="Hyperlink">
    <w:name w:val="Hyperlink"/>
    <w:basedOn w:val="DefaultParagraphFont"/>
    <w:uiPriority w:val="99"/>
    <w:rsid w:val="002D476B"/>
    <w:rPr>
      <w:rFonts w:cs="Times New Roman"/>
      <w:color w:val="0000FF"/>
      <w:u w:val="single"/>
    </w:rPr>
  </w:style>
  <w:style w:type="paragraph" w:styleId="Header">
    <w:name w:val="header"/>
    <w:basedOn w:val="Normal"/>
    <w:link w:val="HeaderChar"/>
    <w:uiPriority w:val="99"/>
    <w:rsid w:val="00AF46CB"/>
    <w:pPr>
      <w:tabs>
        <w:tab w:val="center" w:pos="4680"/>
        <w:tab w:val="right" w:pos="9360"/>
      </w:tabs>
    </w:pPr>
  </w:style>
  <w:style w:type="character" w:customStyle="1" w:styleId="HeaderChar">
    <w:name w:val="Header Char"/>
    <w:basedOn w:val="DefaultParagraphFont"/>
    <w:link w:val="Header"/>
    <w:uiPriority w:val="99"/>
    <w:locked/>
    <w:rsid w:val="00AF46CB"/>
    <w:rPr>
      <w:sz w:val="28"/>
    </w:rPr>
  </w:style>
  <w:style w:type="paragraph" w:styleId="Footer">
    <w:name w:val="footer"/>
    <w:basedOn w:val="Normal"/>
    <w:link w:val="FooterChar"/>
    <w:uiPriority w:val="99"/>
    <w:rsid w:val="00AF46CB"/>
    <w:pPr>
      <w:tabs>
        <w:tab w:val="center" w:pos="4680"/>
        <w:tab w:val="right" w:pos="9360"/>
      </w:tabs>
    </w:pPr>
  </w:style>
  <w:style w:type="character" w:customStyle="1" w:styleId="FooterChar">
    <w:name w:val="Footer Char"/>
    <w:basedOn w:val="DefaultParagraphFont"/>
    <w:link w:val="Footer"/>
    <w:uiPriority w:val="99"/>
    <w:locked/>
    <w:rsid w:val="00AF46CB"/>
    <w:rPr>
      <w:sz w:val="28"/>
    </w:rPr>
  </w:style>
  <w:style w:type="paragraph" w:customStyle="1" w:styleId="Default">
    <w:name w:val="Default"/>
    <w:uiPriority w:val="99"/>
    <w:rsid w:val="001B61D3"/>
    <w:pPr>
      <w:autoSpaceDE w:val="0"/>
      <w:autoSpaceDN w:val="0"/>
      <w:adjustRightInd w:val="0"/>
    </w:pPr>
    <w:rPr>
      <w:color w:val="000000"/>
      <w:sz w:val="24"/>
      <w:szCs w:val="24"/>
    </w:rPr>
  </w:style>
  <w:style w:type="character" w:customStyle="1" w:styleId="fontstyle01">
    <w:name w:val="fontstyle01"/>
    <w:uiPriority w:val="99"/>
    <w:rsid w:val="00300186"/>
    <w:rPr>
      <w:rFonts w:ascii="Times New Roman" w:hAnsi="Times New Roman"/>
      <w:color w:val="000000"/>
      <w:sz w:val="28"/>
    </w:rPr>
  </w:style>
  <w:style w:type="paragraph" w:customStyle="1" w:styleId="n-dieund">
    <w:name w:val="n-dieund"/>
    <w:basedOn w:val="Normal"/>
    <w:uiPriority w:val="99"/>
    <w:rsid w:val="00EF0262"/>
    <w:pPr>
      <w:widowControl w:val="0"/>
      <w:spacing w:after="120"/>
      <w:ind w:firstLine="709"/>
      <w:jc w:val="both"/>
    </w:pPr>
    <w:rPr>
      <w:rFonts w:ascii=".VnTime" w:hAnsi=".VnTime"/>
      <w:color w:val="0000FF"/>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6551714">
      <w:marLeft w:val="0"/>
      <w:marRight w:val="0"/>
      <w:marTop w:val="0"/>
      <w:marBottom w:val="0"/>
      <w:divBdr>
        <w:top w:val="none" w:sz="0" w:space="0" w:color="auto"/>
        <w:left w:val="none" w:sz="0" w:space="0" w:color="auto"/>
        <w:bottom w:val="none" w:sz="0" w:space="0" w:color="auto"/>
        <w:right w:val="none" w:sz="0" w:space="0" w:color="auto"/>
      </w:divBdr>
      <w:divsChild>
        <w:div w:id="1506551722">
          <w:marLeft w:val="0"/>
          <w:marRight w:val="0"/>
          <w:marTop w:val="0"/>
          <w:marBottom w:val="150"/>
          <w:divBdr>
            <w:top w:val="none" w:sz="0" w:space="0" w:color="auto"/>
            <w:left w:val="none" w:sz="0" w:space="0" w:color="auto"/>
            <w:bottom w:val="none" w:sz="0" w:space="0" w:color="auto"/>
            <w:right w:val="none" w:sz="0" w:space="0" w:color="auto"/>
          </w:divBdr>
          <w:divsChild>
            <w:div w:id="1506551723">
              <w:marLeft w:val="0"/>
              <w:marRight w:val="0"/>
              <w:marTop w:val="0"/>
              <w:marBottom w:val="150"/>
              <w:divBdr>
                <w:top w:val="none" w:sz="0" w:space="0" w:color="auto"/>
                <w:left w:val="none" w:sz="0" w:space="0" w:color="auto"/>
                <w:bottom w:val="none" w:sz="0" w:space="0" w:color="auto"/>
                <w:right w:val="none" w:sz="0" w:space="0" w:color="auto"/>
              </w:divBdr>
            </w:div>
          </w:divsChild>
        </w:div>
        <w:div w:id="1506551729">
          <w:marLeft w:val="0"/>
          <w:marRight w:val="0"/>
          <w:marTop w:val="0"/>
          <w:marBottom w:val="150"/>
          <w:divBdr>
            <w:top w:val="none" w:sz="0" w:space="0" w:color="auto"/>
            <w:left w:val="none" w:sz="0" w:space="0" w:color="auto"/>
            <w:bottom w:val="none" w:sz="0" w:space="0" w:color="auto"/>
            <w:right w:val="none" w:sz="0" w:space="0" w:color="auto"/>
          </w:divBdr>
        </w:div>
      </w:divsChild>
    </w:div>
    <w:div w:id="1506551716">
      <w:marLeft w:val="0"/>
      <w:marRight w:val="0"/>
      <w:marTop w:val="150"/>
      <w:marBottom w:val="150"/>
      <w:divBdr>
        <w:top w:val="none" w:sz="0" w:space="0" w:color="auto"/>
        <w:left w:val="none" w:sz="0" w:space="0" w:color="auto"/>
        <w:bottom w:val="none" w:sz="0" w:space="0" w:color="auto"/>
        <w:right w:val="none" w:sz="0" w:space="0" w:color="auto"/>
      </w:divBdr>
      <w:divsChild>
        <w:div w:id="1506551732">
          <w:marLeft w:val="0"/>
          <w:marRight w:val="0"/>
          <w:marTop w:val="0"/>
          <w:marBottom w:val="0"/>
          <w:divBdr>
            <w:top w:val="single" w:sz="18" w:space="0" w:color="FFFFFF"/>
            <w:left w:val="single" w:sz="18" w:space="0" w:color="FFFFFF"/>
            <w:bottom w:val="single" w:sz="18" w:space="0" w:color="FFFFFF"/>
            <w:right w:val="single" w:sz="18" w:space="0" w:color="FFFFFF"/>
          </w:divBdr>
          <w:divsChild>
            <w:div w:id="1506551720">
              <w:marLeft w:val="2625"/>
              <w:marRight w:val="2835"/>
              <w:marTop w:val="30"/>
              <w:marBottom w:val="30"/>
              <w:divBdr>
                <w:top w:val="single" w:sz="6" w:space="2" w:color="F1F6FE"/>
                <w:left w:val="single" w:sz="6" w:space="2" w:color="F1F6FE"/>
                <w:bottom w:val="single" w:sz="6" w:space="2" w:color="F1F6FE"/>
                <w:right w:val="single" w:sz="6" w:space="2" w:color="F1F6FE"/>
              </w:divBdr>
              <w:divsChild>
                <w:div w:id="1506551730">
                  <w:marLeft w:val="0"/>
                  <w:marRight w:val="0"/>
                  <w:marTop w:val="0"/>
                  <w:marBottom w:val="0"/>
                  <w:divBdr>
                    <w:top w:val="none" w:sz="0" w:space="0" w:color="auto"/>
                    <w:left w:val="none" w:sz="0" w:space="0" w:color="auto"/>
                    <w:bottom w:val="none" w:sz="0" w:space="0" w:color="auto"/>
                    <w:right w:val="none" w:sz="0" w:space="0" w:color="auto"/>
                  </w:divBdr>
                  <w:divsChild>
                    <w:div w:id="150655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551718">
      <w:marLeft w:val="0"/>
      <w:marRight w:val="0"/>
      <w:marTop w:val="167"/>
      <w:marBottom w:val="167"/>
      <w:divBdr>
        <w:top w:val="none" w:sz="0" w:space="0" w:color="auto"/>
        <w:left w:val="none" w:sz="0" w:space="0" w:color="auto"/>
        <w:bottom w:val="none" w:sz="0" w:space="0" w:color="auto"/>
        <w:right w:val="none" w:sz="0" w:space="0" w:color="auto"/>
      </w:divBdr>
      <w:divsChild>
        <w:div w:id="1506551725">
          <w:marLeft w:val="0"/>
          <w:marRight w:val="0"/>
          <w:marTop w:val="0"/>
          <w:marBottom w:val="0"/>
          <w:divBdr>
            <w:top w:val="single" w:sz="18" w:space="0" w:color="FFFFFF"/>
            <w:left w:val="single" w:sz="18" w:space="0" w:color="FFFFFF"/>
            <w:bottom w:val="single" w:sz="18" w:space="0" w:color="FFFFFF"/>
            <w:right w:val="single" w:sz="18" w:space="0" w:color="FFFFFF"/>
          </w:divBdr>
          <w:divsChild>
            <w:div w:id="1506551715">
              <w:marLeft w:val="2930"/>
              <w:marRight w:val="3165"/>
              <w:marTop w:val="33"/>
              <w:marBottom w:val="33"/>
              <w:divBdr>
                <w:top w:val="single" w:sz="6" w:space="2" w:color="F1F6FE"/>
                <w:left w:val="single" w:sz="6" w:space="2" w:color="F1F6FE"/>
                <w:bottom w:val="single" w:sz="6" w:space="2" w:color="F1F6FE"/>
                <w:right w:val="single" w:sz="6" w:space="2" w:color="F1F6FE"/>
              </w:divBdr>
              <w:divsChild>
                <w:div w:id="1506551721">
                  <w:marLeft w:val="0"/>
                  <w:marRight w:val="0"/>
                  <w:marTop w:val="0"/>
                  <w:marBottom w:val="0"/>
                  <w:divBdr>
                    <w:top w:val="none" w:sz="0" w:space="0" w:color="auto"/>
                    <w:left w:val="none" w:sz="0" w:space="0" w:color="auto"/>
                    <w:bottom w:val="none" w:sz="0" w:space="0" w:color="auto"/>
                    <w:right w:val="none" w:sz="0" w:space="0" w:color="auto"/>
                  </w:divBdr>
                  <w:divsChild>
                    <w:div w:id="1506551724">
                      <w:marLeft w:val="0"/>
                      <w:marRight w:val="0"/>
                      <w:marTop w:val="50"/>
                      <w:marBottom w:val="0"/>
                      <w:divBdr>
                        <w:top w:val="none" w:sz="0" w:space="0" w:color="auto"/>
                        <w:left w:val="none" w:sz="0" w:space="0" w:color="auto"/>
                        <w:bottom w:val="none" w:sz="0" w:space="0" w:color="auto"/>
                        <w:right w:val="none" w:sz="0" w:space="0" w:color="auto"/>
                      </w:divBdr>
                    </w:div>
                  </w:divsChild>
                </w:div>
              </w:divsChild>
            </w:div>
          </w:divsChild>
        </w:div>
      </w:divsChild>
    </w:div>
    <w:div w:id="1506551719">
      <w:marLeft w:val="0"/>
      <w:marRight w:val="0"/>
      <w:marTop w:val="167"/>
      <w:marBottom w:val="167"/>
      <w:divBdr>
        <w:top w:val="none" w:sz="0" w:space="0" w:color="auto"/>
        <w:left w:val="none" w:sz="0" w:space="0" w:color="auto"/>
        <w:bottom w:val="none" w:sz="0" w:space="0" w:color="auto"/>
        <w:right w:val="none" w:sz="0" w:space="0" w:color="auto"/>
      </w:divBdr>
      <w:divsChild>
        <w:div w:id="1506551727">
          <w:marLeft w:val="0"/>
          <w:marRight w:val="0"/>
          <w:marTop w:val="0"/>
          <w:marBottom w:val="0"/>
          <w:divBdr>
            <w:top w:val="single" w:sz="18" w:space="0" w:color="FFFFFF"/>
            <w:left w:val="single" w:sz="18" w:space="0" w:color="FFFFFF"/>
            <w:bottom w:val="single" w:sz="18" w:space="0" w:color="FFFFFF"/>
            <w:right w:val="single" w:sz="18" w:space="0" w:color="FFFFFF"/>
          </w:divBdr>
          <w:divsChild>
            <w:div w:id="1506551734">
              <w:marLeft w:val="2930"/>
              <w:marRight w:val="3165"/>
              <w:marTop w:val="33"/>
              <w:marBottom w:val="33"/>
              <w:divBdr>
                <w:top w:val="single" w:sz="6" w:space="2" w:color="F1F6FE"/>
                <w:left w:val="single" w:sz="6" w:space="2" w:color="F1F6FE"/>
                <w:bottom w:val="single" w:sz="6" w:space="2" w:color="F1F6FE"/>
                <w:right w:val="single" w:sz="6" w:space="2" w:color="F1F6FE"/>
              </w:divBdr>
              <w:divsChild>
                <w:div w:id="1506551735">
                  <w:marLeft w:val="0"/>
                  <w:marRight w:val="0"/>
                  <w:marTop w:val="0"/>
                  <w:marBottom w:val="0"/>
                  <w:divBdr>
                    <w:top w:val="none" w:sz="0" w:space="0" w:color="auto"/>
                    <w:left w:val="none" w:sz="0" w:space="0" w:color="auto"/>
                    <w:bottom w:val="none" w:sz="0" w:space="0" w:color="auto"/>
                    <w:right w:val="none" w:sz="0" w:space="0" w:color="auto"/>
                  </w:divBdr>
                  <w:divsChild>
                    <w:div w:id="1506551736">
                      <w:marLeft w:val="0"/>
                      <w:marRight w:val="0"/>
                      <w:marTop w:val="50"/>
                      <w:marBottom w:val="0"/>
                      <w:divBdr>
                        <w:top w:val="none" w:sz="0" w:space="0" w:color="auto"/>
                        <w:left w:val="none" w:sz="0" w:space="0" w:color="auto"/>
                        <w:bottom w:val="none" w:sz="0" w:space="0" w:color="auto"/>
                        <w:right w:val="none" w:sz="0" w:space="0" w:color="auto"/>
                      </w:divBdr>
                    </w:div>
                  </w:divsChild>
                </w:div>
              </w:divsChild>
            </w:div>
          </w:divsChild>
        </w:div>
      </w:divsChild>
    </w:div>
    <w:div w:id="1506551726">
      <w:marLeft w:val="0"/>
      <w:marRight w:val="0"/>
      <w:marTop w:val="0"/>
      <w:marBottom w:val="0"/>
      <w:divBdr>
        <w:top w:val="none" w:sz="0" w:space="0" w:color="auto"/>
        <w:left w:val="none" w:sz="0" w:space="0" w:color="auto"/>
        <w:bottom w:val="none" w:sz="0" w:space="0" w:color="auto"/>
        <w:right w:val="none" w:sz="0" w:space="0" w:color="auto"/>
      </w:divBdr>
    </w:div>
    <w:div w:id="1506551728">
      <w:marLeft w:val="0"/>
      <w:marRight w:val="0"/>
      <w:marTop w:val="0"/>
      <w:marBottom w:val="0"/>
      <w:divBdr>
        <w:top w:val="none" w:sz="0" w:space="0" w:color="auto"/>
        <w:left w:val="none" w:sz="0" w:space="0" w:color="auto"/>
        <w:bottom w:val="none" w:sz="0" w:space="0" w:color="auto"/>
        <w:right w:val="none" w:sz="0" w:space="0" w:color="auto"/>
      </w:divBdr>
    </w:div>
    <w:div w:id="1506551731">
      <w:marLeft w:val="0"/>
      <w:marRight w:val="0"/>
      <w:marTop w:val="0"/>
      <w:marBottom w:val="0"/>
      <w:divBdr>
        <w:top w:val="none" w:sz="0" w:space="0" w:color="auto"/>
        <w:left w:val="none" w:sz="0" w:space="0" w:color="auto"/>
        <w:bottom w:val="none" w:sz="0" w:space="0" w:color="auto"/>
        <w:right w:val="none" w:sz="0" w:space="0" w:color="auto"/>
      </w:divBdr>
    </w:div>
    <w:div w:id="150655173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7A6895-5D35-47D3-90F6-2983BB75F802}"/>
</file>

<file path=customXml/itemProps2.xml><?xml version="1.0" encoding="utf-8"?>
<ds:datastoreItem xmlns:ds="http://schemas.openxmlformats.org/officeDocument/2006/customXml" ds:itemID="{E021B9AB-F6D8-4338-AFA8-98EB409913B6}"/>
</file>

<file path=customXml/itemProps3.xml><?xml version="1.0" encoding="utf-8"?>
<ds:datastoreItem xmlns:ds="http://schemas.openxmlformats.org/officeDocument/2006/customXml" ds:itemID="{D952EE09-2838-48DF-8DD9-E7F208C4080B}"/>
</file>

<file path=docProps/app.xml><?xml version="1.0" encoding="utf-8"?>
<Properties xmlns="http://schemas.openxmlformats.org/officeDocument/2006/extended-properties" xmlns:vt="http://schemas.openxmlformats.org/officeDocument/2006/docPropsVTypes">
  <Template>Normal_Wordconv</Template>
  <TotalTime>34</TotalTime>
  <Pages>4</Pages>
  <Words>1250</Words>
  <Characters>7129</Characters>
  <Application>Microsoft Office Word</Application>
  <DocSecurity>0</DocSecurity>
  <Lines>0</Lines>
  <Paragraphs>0</Paragraphs>
  <ScaleCrop>false</ScaleCrop>
  <Company>&lt;egyptian hak&gt;</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PHÚ YÊN</dc:title>
  <dc:subject/>
  <dc:creator>Bui Ngo Quang Huy</dc:creator>
  <cp:keywords/>
  <dc:description/>
  <cp:lastModifiedBy>Admin</cp:lastModifiedBy>
  <cp:revision>22</cp:revision>
  <cp:lastPrinted>2024-11-18T07:35:00Z</cp:lastPrinted>
  <dcterms:created xsi:type="dcterms:W3CDTF">2024-12-23T04:59:00Z</dcterms:created>
  <dcterms:modified xsi:type="dcterms:W3CDTF">2024-12-31T06:34:00Z</dcterms:modified>
</cp:coreProperties>
</file>