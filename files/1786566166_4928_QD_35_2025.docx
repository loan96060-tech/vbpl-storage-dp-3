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42" w:type="dxa"/>
        <w:tblLook w:val="04A0" w:firstRow="1" w:lastRow="0" w:firstColumn="1" w:lastColumn="0" w:noHBand="0" w:noVBand="1"/>
      </w:tblPr>
      <w:tblGrid>
        <w:gridCol w:w="3544"/>
        <w:gridCol w:w="6096"/>
      </w:tblGrid>
      <w:tr w:rsidR="005E6928" w:rsidRPr="005E6928" w14:paraId="50B4672B" w14:textId="77777777" w:rsidTr="00FA7B7A">
        <w:tc>
          <w:tcPr>
            <w:tcW w:w="3544" w:type="dxa"/>
            <w:shd w:val="clear" w:color="auto" w:fill="auto"/>
          </w:tcPr>
          <w:p w14:paraId="32D4D95C" w14:textId="77777777" w:rsidR="00FA7B7A" w:rsidRPr="00FA7B7A" w:rsidRDefault="00FA7B7A" w:rsidP="00E43B2D">
            <w:pPr>
              <w:spacing w:before="0" w:after="0"/>
              <w:ind w:firstLine="0"/>
              <w:jc w:val="center"/>
              <w:rPr>
                <w:b/>
                <w:bCs/>
                <w:szCs w:val="26"/>
              </w:rPr>
            </w:pPr>
            <w:r w:rsidRPr="00FA7B7A">
              <w:rPr>
                <w:b/>
                <w:bCs/>
                <w:szCs w:val="26"/>
              </w:rPr>
              <w:t>UỶ BAN NHÂN DÂN</w:t>
            </w:r>
          </w:p>
          <w:p w14:paraId="2AA37497" w14:textId="77777777" w:rsidR="005E6928" w:rsidRPr="00FA7B7A" w:rsidRDefault="002B2957" w:rsidP="00E43B2D">
            <w:pPr>
              <w:spacing w:before="0" w:after="0"/>
              <w:ind w:firstLine="0"/>
              <w:jc w:val="center"/>
              <w:rPr>
                <w:b/>
                <w:bCs/>
                <w:szCs w:val="26"/>
              </w:rPr>
            </w:pPr>
            <w:r w:rsidRPr="00FA7B7A">
              <w:rPr>
                <w:b/>
                <w:bCs/>
                <w:szCs w:val="26"/>
              </w:rPr>
              <w:t>TỈNH LÀO CAI</w:t>
            </w:r>
          </w:p>
          <w:p w14:paraId="5BBC9A59" w14:textId="77777777" w:rsidR="00E4587D" w:rsidRDefault="00FA7B7A" w:rsidP="005E6928">
            <w:pPr>
              <w:spacing w:before="0" w:after="0"/>
              <w:jc w:val="center"/>
            </w:pPr>
            <w:r>
              <w:rPr>
                <w:noProof/>
                <w:lang w:eastAsia="vi-VN"/>
              </w:rPr>
              <mc:AlternateContent>
                <mc:Choice Requires="wps">
                  <w:drawing>
                    <wp:anchor distT="0" distB="0" distL="114300" distR="114300" simplePos="0" relativeHeight="251659264" behindDoc="0" locked="0" layoutInCell="1" allowOverlap="1" wp14:anchorId="12705502" wp14:editId="7A79F67B">
                      <wp:simplePos x="0" y="0"/>
                      <wp:positionH relativeFrom="column">
                        <wp:posOffset>778246</wp:posOffset>
                      </wp:positionH>
                      <wp:positionV relativeFrom="paragraph">
                        <wp:posOffset>17780</wp:posOffset>
                      </wp:positionV>
                      <wp:extent cx="517585" cy="0"/>
                      <wp:effectExtent l="0" t="0" r="0" b="0"/>
                      <wp:wrapNone/>
                      <wp:docPr id="283322776" name="Straight Connector 1"/>
                      <wp:cNvGraphicFramePr/>
                      <a:graphic xmlns:a="http://schemas.openxmlformats.org/drawingml/2006/main">
                        <a:graphicData uri="http://schemas.microsoft.com/office/word/2010/wordprocessingShape">
                          <wps:wsp>
                            <wps:cNvCnPr/>
                            <wps:spPr>
                              <a:xfrm>
                                <a:off x="0" y="0"/>
                                <a:ext cx="5175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45FE4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3pt,1.4pt" to="102.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" strokecolor="black [3040]"/>
                  </w:pict>
                </mc:Fallback>
              </mc:AlternateContent>
            </w:r>
          </w:p>
          <w:p w14:paraId="6D7A2BD6" w14:textId="4BCA3FAF" w:rsidR="00257A5D" w:rsidRPr="000975C3" w:rsidRDefault="005E6928" w:rsidP="001F106D">
            <w:pPr>
              <w:spacing w:before="0" w:after="0"/>
              <w:ind w:firstLine="0"/>
              <w:jc w:val="center"/>
            </w:pPr>
            <w:r w:rsidRPr="00497CE0">
              <w:t>Số</w:t>
            </w:r>
            <w:r w:rsidR="001F106D">
              <w:t>:</w:t>
            </w:r>
            <w:r w:rsidR="0010465D" w:rsidRPr="00497CE0">
              <w:t xml:space="preserve"> </w:t>
            </w:r>
            <w:r w:rsidR="001F106D">
              <w:rPr>
                <w:lang w:val="en-US"/>
              </w:rPr>
              <w:t>35</w:t>
            </w:r>
            <w:r w:rsidR="00BE5337">
              <w:t>/2025</w:t>
            </w:r>
            <w:r w:rsidRPr="00497CE0">
              <w:t>/</w:t>
            </w:r>
            <w:r w:rsidR="00985CCB">
              <w:t>QĐ-</w:t>
            </w:r>
            <w:r w:rsidR="00FA7B7A">
              <w:t>UBND</w:t>
            </w:r>
          </w:p>
        </w:tc>
        <w:tc>
          <w:tcPr>
            <w:tcW w:w="6096" w:type="dxa"/>
            <w:shd w:val="clear" w:color="auto" w:fill="auto"/>
          </w:tcPr>
          <w:p w14:paraId="02F092FA" w14:textId="77777777" w:rsidR="005E6928" w:rsidRPr="00FA7B7A" w:rsidRDefault="005E6928" w:rsidP="00E43B2D">
            <w:pPr>
              <w:spacing w:before="0" w:after="0"/>
              <w:ind w:firstLine="0"/>
              <w:jc w:val="center"/>
              <w:rPr>
                <w:b/>
                <w:sz w:val="22"/>
              </w:rPr>
            </w:pPr>
            <w:r w:rsidRPr="00FA7B7A">
              <w:rPr>
                <w:b/>
                <w:sz w:val="26"/>
              </w:rPr>
              <w:t>CỘNG HOÀ XÃ HỘI CHỦ NGHĨA VIỆT NAM</w:t>
            </w:r>
          </w:p>
          <w:p w14:paraId="62433964" w14:textId="77777777" w:rsidR="005E6928" w:rsidRPr="006541EF" w:rsidRDefault="005E6928" w:rsidP="00E43B2D">
            <w:pPr>
              <w:spacing w:before="0" w:after="0"/>
              <w:ind w:hanging="105"/>
              <w:jc w:val="center"/>
              <w:rPr>
                <w:b/>
              </w:rPr>
            </w:pPr>
            <w:r w:rsidRPr="006541EF">
              <w:rPr>
                <w:b/>
              </w:rPr>
              <w:t>Độc lập - Tự do - Hạnh phúc</w:t>
            </w:r>
          </w:p>
          <w:p w14:paraId="47FD907D" w14:textId="77777777" w:rsidR="005E6928" w:rsidRPr="005E6928" w:rsidRDefault="00FA7B7A" w:rsidP="005E6928">
            <w:pPr>
              <w:spacing w:before="0" w:after="0"/>
              <w:jc w:val="center"/>
            </w:pPr>
            <w:r>
              <w:rPr>
                <w:noProof/>
                <w:lang w:eastAsia="vi-VN"/>
              </w:rPr>
              <mc:AlternateContent>
                <mc:Choice Requires="wps">
                  <w:drawing>
                    <wp:anchor distT="0" distB="0" distL="114300" distR="114300" simplePos="0" relativeHeight="251660288" behindDoc="0" locked="0" layoutInCell="1" allowOverlap="1" wp14:anchorId="33F1B4D6" wp14:editId="5AB33BCD">
                      <wp:simplePos x="0" y="0"/>
                      <wp:positionH relativeFrom="column">
                        <wp:posOffset>736229</wp:posOffset>
                      </wp:positionH>
                      <wp:positionV relativeFrom="paragraph">
                        <wp:posOffset>15240</wp:posOffset>
                      </wp:positionV>
                      <wp:extent cx="2191109" cy="0"/>
                      <wp:effectExtent l="0" t="0" r="0" b="0"/>
                      <wp:wrapNone/>
                      <wp:docPr id="108864765" name="Straight Connector 2"/>
                      <wp:cNvGraphicFramePr/>
                      <a:graphic xmlns:a="http://schemas.openxmlformats.org/drawingml/2006/main">
                        <a:graphicData uri="http://schemas.microsoft.com/office/word/2010/wordprocessingShape">
                          <wps:wsp>
                            <wps:cNvCnPr/>
                            <wps:spPr>
                              <a:xfrm>
                                <a:off x="0" y="0"/>
                                <a:ext cx="21911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F12C7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95pt,1.2pt" to="23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" strokecolor="black [3040]"/>
                  </w:pict>
                </mc:Fallback>
              </mc:AlternateContent>
            </w:r>
          </w:p>
          <w:p w14:paraId="659CF01D" w14:textId="409B5ADE" w:rsidR="005E6928" w:rsidRPr="003B7C0C" w:rsidRDefault="005E6928" w:rsidP="001F106D">
            <w:pPr>
              <w:spacing w:before="0" w:after="0"/>
              <w:ind w:firstLine="0"/>
              <w:jc w:val="center"/>
              <w:rPr>
                <w:i/>
              </w:rPr>
            </w:pPr>
            <w:r w:rsidRPr="00825CCB">
              <w:rPr>
                <w:i/>
              </w:rPr>
              <w:t xml:space="preserve">Lào Cai, ngày </w:t>
            </w:r>
            <w:r w:rsidR="001F106D" w:rsidRPr="001F106D">
              <w:rPr>
                <w:i/>
              </w:rPr>
              <w:t>20</w:t>
            </w:r>
            <w:r w:rsidRPr="00825CCB">
              <w:rPr>
                <w:i/>
              </w:rPr>
              <w:t xml:space="preserve"> tháng </w:t>
            </w:r>
            <w:r w:rsidR="001F106D">
              <w:rPr>
                <w:i/>
              </w:rPr>
              <w:t>3</w:t>
            </w:r>
            <w:r w:rsidRPr="00825CCB">
              <w:rPr>
                <w:i/>
              </w:rPr>
              <w:t xml:space="preserve"> năm 20</w:t>
            </w:r>
            <w:r w:rsidR="00AF4D44">
              <w:rPr>
                <w:i/>
              </w:rPr>
              <w:t>2</w:t>
            </w:r>
            <w:r w:rsidR="00715D61">
              <w:rPr>
                <w:i/>
              </w:rPr>
              <w:t>5</w:t>
            </w:r>
          </w:p>
        </w:tc>
      </w:tr>
    </w:tbl>
    <w:p w14:paraId="33E6C645" w14:textId="77777777" w:rsidR="00AB5CA8" w:rsidRDefault="00AB5CA8" w:rsidP="00AB5CA8">
      <w:pPr>
        <w:spacing w:before="0" w:after="0"/>
        <w:jc w:val="center"/>
        <w:rPr>
          <w:b/>
        </w:rPr>
      </w:pPr>
    </w:p>
    <w:p w14:paraId="37512341" w14:textId="77777777" w:rsidR="002B089B" w:rsidRDefault="00985CCB" w:rsidP="00985CCB">
      <w:pPr>
        <w:ind w:firstLine="0"/>
        <w:jc w:val="center"/>
        <w:rPr>
          <w:b/>
          <w:bCs/>
          <w:szCs w:val="28"/>
        </w:rPr>
      </w:pPr>
      <w:r w:rsidRPr="00985CCB">
        <w:rPr>
          <w:b/>
          <w:bCs/>
          <w:szCs w:val="28"/>
        </w:rPr>
        <w:t>QUYẾT ĐỊNH</w:t>
      </w:r>
    </w:p>
    <w:p w14:paraId="58C31229" w14:textId="664AD9D2" w:rsidR="004903FB" w:rsidRPr="001F106D" w:rsidRDefault="003A677F" w:rsidP="003A677F">
      <w:pPr>
        <w:spacing w:before="0" w:after="0"/>
        <w:ind w:firstLine="0"/>
        <w:jc w:val="center"/>
        <w:rPr>
          <w:b/>
          <w:bCs/>
          <w:szCs w:val="28"/>
        </w:rPr>
      </w:pPr>
      <w:r w:rsidRPr="001F106D">
        <w:rPr>
          <w:b/>
          <w:bCs/>
          <w:szCs w:val="28"/>
        </w:rPr>
        <w:t>Đặt tên, số hiệu các tuyến đường tỉnh, đường huyện</w:t>
      </w:r>
    </w:p>
    <w:p w14:paraId="35AAA7DC" w14:textId="128A253B" w:rsidR="00BE5337" w:rsidRDefault="00BE5337" w:rsidP="00BE5337">
      <w:pPr>
        <w:spacing w:before="0"/>
        <w:ind w:firstLine="0"/>
        <w:jc w:val="center"/>
        <w:rPr>
          <w:b/>
          <w:bCs/>
          <w:szCs w:val="28"/>
        </w:rPr>
      </w:pPr>
      <w:r>
        <w:rPr>
          <w:b/>
          <w:bCs/>
          <w:noProof/>
          <w:szCs w:val="28"/>
          <w:lang w:eastAsia="vi-VN"/>
        </w:rPr>
        <mc:AlternateContent>
          <mc:Choice Requires="wps">
            <w:drawing>
              <wp:anchor distT="0" distB="0" distL="114300" distR="114300" simplePos="0" relativeHeight="251661312" behindDoc="0" locked="0" layoutInCell="1" allowOverlap="1" wp14:anchorId="2909FAF2" wp14:editId="08697536">
                <wp:simplePos x="0" y="0"/>
                <wp:positionH relativeFrom="column">
                  <wp:posOffset>2439035</wp:posOffset>
                </wp:positionH>
                <wp:positionV relativeFrom="paragraph">
                  <wp:posOffset>229870</wp:posOffset>
                </wp:positionV>
                <wp:extent cx="1095375" cy="0"/>
                <wp:effectExtent l="0" t="0" r="0" b="0"/>
                <wp:wrapNone/>
                <wp:docPr id="644965675" name="Straight Connector 1"/>
                <wp:cNvGraphicFramePr/>
                <a:graphic xmlns:a="http://schemas.openxmlformats.org/drawingml/2006/main">
                  <a:graphicData uri="http://schemas.microsoft.com/office/word/2010/wordprocessingShape">
                    <wps:wsp>
                      <wps:cNvCnPr/>
                      <wps:spPr>
                        <a:xfrm>
                          <a:off x="0" y="0"/>
                          <a:ext cx="1095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6BAD0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2.05pt,18.1pt" to="278.3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" strokecolor="black [3040]"/>
            </w:pict>
          </mc:Fallback>
        </mc:AlternateContent>
      </w:r>
      <w:r w:rsidR="0084416A" w:rsidRPr="001F106D">
        <w:rPr>
          <w:b/>
          <w:bCs/>
          <w:szCs w:val="28"/>
        </w:rPr>
        <w:t>t</w:t>
      </w:r>
      <w:r>
        <w:rPr>
          <w:b/>
          <w:bCs/>
          <w:szCs w:val="28"/>
        </w:rPr>
        <w:t>rên địa bàn tỉnh Lào Cai</w:t>
      </w:r>
    </w:p>
    <w:p w14:paraId="3B6316B0" w14:textId="77777777" w:rsidR="00985CCB" w:rsidRDefault="00985CCB" w:rsidP="00985CCB">
      <w:pPr>
        <w:ind w:firstLine="0"/>
        <w:jc w:val="center"/>
        <w:rPr>
          <w:b/>
          <w:bCs/>
          <w:szCs w:val="28"/>
        </w:rPr>
      </w:pPr>
    </w:p>
    <w:p w14:paraId="636A41E4" w14:textId="77777777" w:rsidR="00985CCB" w:rsidRDefault="00985CCB" w:rsidP="00985CCB">
      <w:pPr>
        <w:ind w:firstLine="0"/>
        <w:jc w:val="center"/>
        <w:rPr>
          <w:b/>
          <w:bCs/>
          <w:szCs w:val="28"/>
        </w:rPr>
      </w:pPr>
      <w:r>
        <w:rPr>
          <w:b/>
          <w:bCs/>
          <w:szCs w:val="28"/>
        </w:rPr>
        <w:t>UỶ BAN NHÂN DÂN TỈNH LÀO CAI</w:t>
      </w:r>
    </w:p>
    <w:p w14:paraId="7E6EAD81" w14:textId="77777777" w:rsidR="00985CCB" w:rsidRDefault="00985CCB" w:rsidP="00985CCB">
      <w:pPr>
        <w:ind w:firstLine="0"/>
        <w:jc w:val="center"/>
        <w:rPr>
          <w:b/>
          <w:bCs/>
          <w:szCs w:val="28"/>
        </w:rPr>
      </w:pPr>
    </w:p>
    <w:p w14:paraId="28070D5D" w14:textId="77777777" w:rsidR="00753F5B" w:rsidRPr="00CB69F7" w:rsidRDefault="00753F5B" w:rsidP="00753F5B">
      <w:pPr>
        <w:rPr>
          <w:i/>
          <w:iCs/>
          <w:szCs w:val="28"/>
        </w:rPr>
      </w:pPr>
      <w:r w:rsidRPr="00CB69F7">
        <w:rPr>
          <w:i/>
          <w:iCs/>
          <w:szCs w:val="28"/>
        </w:rPr>
        <w:t>Căn cứ Luật Tổ chức chính quyền địa phương ngày 19 tháng 02 năm 2025;</w:t>
      </w:r>
    </w:p>
    <w:p w14:paraId="31985F7C" w14:textId="77777777" w:rsidR="00753F5B" w:rsidRPr="00AC1328" w:rsidRDefault="00753F5B" w:rsidP="00753F5B">
      <w:pPr>
        <w:rPr>
          <w:i/>
          <w:iCs/>
          <w:szCs w:val="28"/>
        </w:rPr>
      </w:pPr>
      <w:r w:rsidRPr="00AC1328">
        <w:rPr>
          <w:i/>
          <w:iCs/>
          <w:szCs w:val="28"/>
        </w:rPr>
        <w:t>Căn cứ Luật Ban hành văn bản quy phạm pháp luật ngày 22 tháng 6 năm 2015;</w:t>
      </w:r>
    </w:p>
    <w:p w14:paraId="3D93E273" w14:textId="77777777" w:rsidR="00753F5B" w:rsidRPr="00753F5B" w:rsidRDefault="00753F5B" w:rsidP="00753F5B">
      <w:pPr>
        <w:rPr>
          <w:i/>
          <w:iCs/>
          <w:szCs w:val="28"/>
        </w:rPr>
      </w:pPr>
      <w:r w:rsidRPr="00753F5B">
        <w:rPr>
          <w:i/>
          <w:iCs/>
          <w:szCs w:val="28"/>
        </w:rPr>
        <w:t xml:space="preserve">Căn cứ Luật Sửa đổi, bổ sung một số điều của Luật Ban hành văn bản quy phạm pháp luật ngày 18 tháng 6 năm 2020; </w:t>
      </w:r>
    </w:p>
    <w:p w14:paraId="5299342E" w14:textId="5F8502D8" w:rsidR="008C3A57" w:rsidRPr="001F106D" w:rsidRDefault="00753F5B" w:rsidP="008C3A57">
      <w:pPr>
        <w:rPr>
          <w:i/>
          <w:iCs/>
          <w:szCs w:val="28"/>
        </w:rPr>
      </w:pPr>
      <w:r w:rsidRPr="00753F5B">
        <w:rPr>
          <w:i/>
          <w:iCs/>
          <w:szCs w:val="28"/>
        </w:rPr>
        <w:t xml:space="preserve">Căn cứ </w:t>
      </w:r>
      <w:r w:rsidR="008C3A57" w:rsidRPr="008C3A57">
        <w:rPr>
          <w:i/>
          <w:iCs/>
          <w:szCs w:val="28"/>
        </w:rPr>
        <w:t>Luật Đường bộ ngày 27</w:t>
      </w:r>
      <w:r w:rsidR="00255D6B" w:rsidRPr="001F106D">
        <w:rPr>
          <w:i/>
          <w:iCs/>
          <w:szCs w:val="28"/>
        </w:rPr>
        <w:t xml:space="preserve"> tháng </w:t>
      </w:r>
      <w:r w:rsidR="008C3A57" w:rsidRPr="008C3A57">
        <w:rPr>
          <w:i/>
          <w:iCs/>
          <w:szCs w:val="28"/>
        </w:rPr>
        <w:t>6</w:t>
      </w:r>
      <w:r w:rsidR="00255D6B" w:rsidRPr="001F106D">
        <w:rPr>
          <w:i/>
          <w:iCs/>
          <w:szCs w:val="28"/>
        </w:rPr>
        <w:t xml:space="preserve"> năm </w:t>
      </w:r>
      <w:r w:rsidR="008C3A57" w:rsidRPr="008C3A57">
        <w:rPr>
          <w:i/>
          <w:iCs/>
          <w:szCs w:val="28"/>
        </w:rPr>
        <w:t>2024;</w:t>
      </w:r>
    </w:p>
    <w:p w14:paraId="2242A730" w14:textId="02A6D07A" w:rsidR="00ED27D8" w:rsidRPr="00ED27D8" w:rsidRDefault="00ED27D8" w:rsidP="008C3A57">
      <w:pPr>
        <w:rPr>
          <w:i/>
          <w:iCs/>
          <w:szCs w:val="28"/>
          <w:lang w:val="en-US"/>
        </w:rPr>
      </w:pPr>
      <w:r w:rsidRPr="00ED27D8">
        <w:rPr>
          <w:i/>
          <w:iCs/>
          <w:szCs w:val="28"/>
          <w:lang w:val="en-US"/>
        </w:rPr>
        <w:t>Căn cứ Luật Trật tự, an toàn giao thông đường bộ ngày 27 tháng 6 năm 2024;</w:t>
      </w:r>
    </w:p>
    <w:p w14:paraId="5A73B774" w14:textId="77777777" w:rsidR="008C3A57" w:rsidRPr="008C3A57" w:rsidRDefault="008C3A57" w:rsidP="008C3A57">
      <w:pPr>
        <w:rPr>
          <w:i/>
          <w:iCs/>
          <w:spacing w:val="-2"/>
          <w:szCs w:val="28"/>
        </w:rPr>
      </w:pPr>
      <w:r w:rsidRPr="008C3A57">
        <w:rPr>
          <w:i/>
          <w:iCs/>
          <w:spacing w:val="-2"/>
          <w:szCs w:val="28"/>
        </w:rPr>
        <w:t>Căn cứ Nghị định số 34/2016/NĐ-CP ngày 14/5/2016 của Chính phủ quy định chi tiết một số điều và biện pháp thi hành Luật ban hành văn bản quy phạm pháp luật;</w:t>
      </w:r>
    </w:p>
    <w:p w14:paraId="2451C8D1" w14:textId="77777777" w:rsidR="008C3A57" w:rsidRPr="008C3A57" w:rsidRDefault="008C3A57" w:rsidP="008C3A57">
      <w:pPr>
        <w:rPr>
          <w:i/>
          <w:iCs/>
          <w:szCs w:val="28"/>
        </w:rPr>
      </w:pPr>
      <w:r w:rsidRPr="008C3A57">
        <w:rPr>
          <w:i/>
          <w:iCs/>
          <w:szCs w:val="28"/>
        </w:rPr>
        <w:t xml:space="preserve">Căn cứ Nghị định số 154/2020/NĐ-CP ngày 31/12/2020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14:paraId="7091AE13" w14:textId="77777777" w:rsidR="008C3A57" w:rsidRPr="008C3A57" w:rsidRDefault="008C3A57" w:rsidP="008C3A57">
      <w:pPr>
        <w:rPr>
          <w:i/>
          <w:iCs/>
          <w:szCs w:val="28"/>
        </w:rPr>
      </w:pPr>
      <w:r w:rsidRPr="008C3A57">
        <w:rPr>
          <w:i/>
          <w:iCs/>
          <w:szCs w:val="28"/>
        </w:rPr>
        <w:t>Căn cứ Nghị định số 59/2024/NĐ-CP ngày 25/5/2024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1FCFF8EE" w14:textId="77777777" w:rsidR="008C3A57" w:rsidRPr="008C3A57" w:rsidRDefault="008C3A57" w:rsidP="008C3A57">
      <w:pPr>
        <w:rPr>
          <w:i/>
          <w:iCs/>
          <w:szCs w:val="28"/>
        </w:rPr>
      </w:pPr>
      <w:r w:rsidRPr="008C3A57">
        <w:rPr>
          <w:i/>
          <w:iCs/>
          <w:szCs w:val="28"/>
        </w:rPr>
        <w:t>Căn cứ Nghị định số 165/2024/NĐ-CP ngày 26/12/2024 của Chính phủ Quy định chi tiết, hướng dẫn thi hành một số điều của Luật Đường bộ và Điều 77 Luật Trật tự, an toàn giao thông đường bộ;</w:t>
      </w:r>
    </w:p>
    <w:p w14:paraId="77031A5B" w14:textId="2931C60B" w:rsidR="00FA7B7A" w:rsidRDefault="008C3A57" w:rsidP="00753F5B">
      <w:pPr>
        <w:rPr>
          <w:i/>
          <w:iCs/>
          <w:szCs w:val="28"/>
        </w:rPr>
      </w:pPr>
      <w:r w:rsidRPr="008C3A57">
        <w:rPr>
          <w:i/>
          <w:iCs/>
          <w:szCs w:val="28"/>
        </w:rPr>
        <w:t>Theo đề nghị của Giám đốc Sở Giao thông vận tải Lào Cai</w:t>
      </w:r>
      <w:r w:rsidR="00AE4C1E" w:rsidRPr="001F106D">
        <w:rPr>
          <w:i/>
          <w:iCs/>
          <w:szCs w:val="28"/>
        </w:rPr>
        <w:t xml:space="preserve"> (nay là Sở Xây dựng Lào Cai)</w:t>
      </w:r>
      <w:r w:rsidR="00753F5B" w:rsidRPr="00753F5B">
        <w:rPr>
          <w:i/>
          <w:iCs/>
          <w:szCs w:val="28"/>
        </w:rPr>
        <w:t xml:space="preserve"> tại Tờ trình số </w:t>
      </w:r>
      <w:r w:rsidR="00AC6094" w:rsidRPr="001F106D">
        <w:rPr>
          <w:i/>
          <w:iCs/>
          <w:szCs w:val="28"/>
        </w:rPr>
        <w:t>49</w:t>
      </w:r>
      <w:r w:rsidR="00753F5B" w:rsidRPr="00242D73">
        <w:rPr>
          <w:i/>
          <w:iCs/>
          <w:szCs w:val="28"/>
        </w:rPr>
        <w:t>/TTr-</w:t>
      </w:r>
      <w:r w:rsidR="00A42D39" w:rsidRPr="001F106D">
        <w:rPr>
          <w:i/>
          <w:iCs/>
          <w:szCs w:val="28"/>
        </w:rPr>
        <w:t>SGTVT</w:t>
      </w:r>
      <w:r w:rsidR="00753F5B" w:rsidRPr="00242D73">
        <w:rPr>
          <w:i/>
          <w:iCs/>
          <w:szCs w:val="28"/>
        </w:rPr>
        <w:t xml:space="preserve"> </w:t>
      </w:r>
      <w:r w:rsidR="00753F5B" w:rsidRPr="00753F5B">
        <w:rPr>
          <w:i/>
          <w:iCs/>
          <w:szCs w:val="28"/>
        </w:rPr>
        <w:t>ngày</w:t>
      </w:r>
      <w:r w:rsidR="009559EE">
        <w:rPr>
          <w:i/>
          <w:iCs/>
          <w:szCs w:val="28"/>
        </w:rPr>
        <w:t xml:space="preserve"> 2</w:t>
      </w:r>
      <w:r w:rsidR="00AC6094" w:rsidRPr="001F106D">
        <w:rPr>
          <w:i/>
          <w:iCs/>
          <w:szCs w:val="28"/>
        </w:rPr>
        <w:t>4</w:t>
      </w:r>
      <w:r w:rsidR="009559EE">
        <w:rPr>
          <w:i/>
          <w:iCs/>
          <w:szCs w:val="28"/>
        </w:rPr>
        <w:t xml:space="preserve"> </w:t>
      </w:r>
      <w:r w:rsidR="00753F5B" w:rsidRPr="00753F5B">
        <w:rPr>
          <w:i/>
          <w:iCs/>
          <w:szCs w:val="28"/>
        </w:rPr>
        <w:t>tháng 02 năm 2025</w:t>
      </w:r>
      <w:r w:rsidR="007D2059" w:rsidRPr="001F106D">
        <w:rPr>
          <w:i/>
          <w:iCs/>
          <w:szCs w:val="28"/>
        </w:rPr>
        <w:t xml:space="preserve"> và ý kiến của các Uỷ viên UBND tỉnh</w:t>
      </w:r>
      <w:r w:rsidR="00753F5B" w:rsidRPr="00753F5B">
        <w:rPr>
          <w:i/>
          <w:iCs/>
          <w:szCs w:val="28"/>
        </w:rPr>
        <w:t>.</w:t>
      </w:r>
    </w:p>
    <w:p w14:paraId="05D9E47B" w14:textId="77777777" w:rsidR="00FA7B7A" w:rsidRPr="00985CCB" w:rsidRDefault="00985CCB" w:rsidP="00985CCB">
      <w:pPr>
        <w:ind w:firstLine="0"/>
        <w:jc w:val="center"/>
        <w:rPr>
          <w:b/>
          <w:bCs/>
          <w:szCs w:val="28"/>
        </w:rPr>
      </w:pPr>
      <w:r w:rsidRPr="00985CCB">
        <w:rPr>
          <w:b/>
          <w:bCs/>
          <w:szCs w:val="28"/>
        </w:rPr>
        <w:t>QUYẾT ĐỊNH:</w:t>
      </w:r>
    </w:p>
    <w:p w14:paraId="468DD489" w14:textId="2284BF99" w:rsidR="00990269" w:rsidRPr="001F106D" w:rsidRDefault="00990269" w:rsidP="00990269">
      <w:pPr>
        <w:rPr>
          <w:szCs w:val="28"/>
        </w:rPr>
      </w:pPr>
      <w:r w:rsidRPr="001F106D">
        <w:rPr>
          <w:b/>
          <w:bCs/>
          <w:szCs w:val="28"/>
        </w:rPr>
        <w:t>Điều 1.</w:t>
      </w:r>
      <w:r w:rsidRPr="001F106D">
        <w:rPr>
          <w:szCs w:val="28"/>
        </w:rPr>
        <w:t xml:space="preserve">  Đặt tên, số hiệu 16 tuyến đường tỉnh, 108 tuyến đường huyện trên địa bàn tỉnh Lào Cai</w:t>
      </w:r>
      <w:r w:rsidR="00DF5C32" w:rsidRPr="001F106D">
        <w:rPr>
          <w:szCs w:val="28"/>
        </w:rPr>
        <w:t xml:space="preserve"> </w:t>
      </w:r>
      <w:r w:rsidR="00DF5C32" w:rsidRPr="001F106D">
        <w:rPr>
          <w:i/>
          <w:iCs/>
          <w:szCs w:val="28"/>
        </w:rPr>
        <w:t>(c</w:t>
      </w:r>
      <w:r w:rsidRPr="001F106D">
        <w:rPr>
          <w:i/>
          <w:iCs/>
          <w:szCs w:val="28"/>
        </w:rPr>
        <w:t>hi tiết tại Phụ lục 1 và Phụ lục 2 kèm theo Quyết định này</w:t>
      </w:r>
      <w:r w:rsidR="00DF5C32" w:rsidRPr="001F106D">
        <w:rPr>
          <w:i/>
          <w:iCs/>
          <w:szCs w:val="28"/>
        </w:rPr>
        <w:t>)</w:t>
      </w:r>
      <w:r w:rsidRPr="001F106D">
        <w:rPr>
          <w:szCs w:val="28"/>
        </w:rPr>
        <w:t>.</w:t>
      </w:r>
    </w:p>
    <w:p w14:paraId="4A1F5D37" w14:textId="18B4021C" w:rsidR="00990269" w:rsidRPr="001F106D" w:rsidRDefault="00990269" w:rsidP="00990269">
      <w:pPr>
        <w:rPr>
          <w:spacing w:val="4"/>
          <w:szCs w:val="28"/>
        </w:rPr>
      </w:pPr>
      <w:r w:rsidRPr="001F106D">
        <w:rPr>
          <w:b/>
          <w:bCs/>
          <w:spacing w:val="4"/>
          <w:szCs w:val="28"/>
        </w:rPr>
        <w:lastRenderedPageBreak/>
        <w:t>Điều 2.</w:t>
      </w:r>
      <w:r w:rsidRPr="001F106D">
        <w:rPr>
          <w:spacing w:val="4"/>
          <w:szCs w:val="28"/>
        </w:rPr>
        <w:t xml:space="preserve"> Giao Sở </w:t>
      </w:r>
      <w:r w:rsidR="001F106D" w:rsidRPr="001F106D">
        <w:rPr>
          <w:spacing w:val="4"/>
          <w:szCs w:val="28"/>
        </w:rPr>
        <w:t>Giao thông vận tải</w:t>
      </w:r>
      <w:r w:rsidRPr="001F106D">
        <w:rPr>
          <w:spacing w:val="4"/>
          <w:szCs w:val="28"/>
        </w:rPr>
        <w:t xml:space="preserve"> tổ chức quản lý, bảo trì các tuyến đường tỉnh được đặt tên, số hiệu tại Điều 1 Quyết định này theo quy định; UBND các huyện, thị xã, thành phố tổ chức quản lý, bảo trì các tuyến đường huyện thuộc phạm vi được giao quản lý được đặt tên, số hiệu tại Điều 1 Quyết định này theo quy định pháp luật hiện hành.</w:t>
      </w:r>
    </w:p>
    <w:p w14:paraId="3047F1D4" w14:textId="2414C25D" w:rsidR="00990269" w:rsidRPr="001F106D" w:rsidRDefault="00990269" w:rsidP="00990269">
      <w:pPr>
        <w:rPr>
          <w:szCs w:val="28"/>
        </w:rPr>
      </w:pPr>
      <w:r w:rsidRPr="001F106D">
        <w:rPr>
          <w:b/>
          <w:bCs/>
          <w:szCs w:val="28"/>
        </w:rPr>
        <w:t>Điều 3.</w:t>
      </w:r>
      <w:r w:rsidRPr="001F106D">
        <w:rPr>
          <w:szCs w:val="28"/>
        </w:rPr>
        <w:t xml:space="preserve"> Quyết định này có hiệu lực thi hành kể từ ngày </w:t>
      </w:r>
      <w:r w:rsidR="00340574" w:rsidRPr="001F106D">
        <w:rPr>
          <w:szCs w:val="28"/>
        </w:rPr>
        <w:t>30</w:t>
      </w:r>
      <w:r w:rsidRPr="001F106D">
        <w:rPr>
          <w:szCs w:val="28"/>
        </w:rPr>
        <w:t xml:space="preserve"> tháng </w:t>
      </w:r>
      <w:r w:rsidR="00340574" w:rsidRPr="001F106D">
        <w:rPr>
          <w:szCs w:val="28"/>
        </w:rPr>
        <w:t>3</w:t>
      </w:r>
      <w:r w:rsidRPr="001F106D">
        <w:rPr>
          <w:szCs w:val="28"/>
        </w:rPr>
        <w:t xml:space="preserve"> năm 2025 và thay thế Quyết định số 05/2020/QĐ-UBND ngày 21/01/2020 của Uỷ ban nhân dân tỉnh Lào Cai về việc đặt số hiệu các tuyến đường tỉnh trên địa bàn tỉnh Lào Cai.</w:t>
      </w:r>
    </w:p>
    <w:p w14:paraId="04FDFACE" w14:textId="268AF5B4" w:rsidR="00CF1975" w:rsidRPr="006404BD" w:rsidRDefault="00990269" w:rsidP="0020459B">
      <w:pPr>
        <w:rPr>
          <w:szCs w:val="28"/>
        </w:rPr>
      </w:pPr>
      <w:r w:rsidRPr="001F106D">
        <w:rPr>
          <w:b/>
          <w:bCs/>
          <w:szCs w:val="28"/>
        </w:rPr>
        <w:t>Điều 4.</w:t>
      </w:r>
      <w:r w:rsidRPr="001F106D">
        <w:rPr>
          <w:szCs w:val="28"/>
        </w:rPr>
        <w:t xml:space="preserve"> Chánh Văn phòng Ủy ban nhân dân tỉnh; Thủ trưởng các Sở, </w:t>
      </w:r>
      <w:r w:rsidR="007F7352" w:rsidRPr="001F106D">
        <w:rPr>
          <w:szCs w:val="28"/>
        </w:rPr>
        <w:t>B</w:t>
      </w:r>
      <w:r w:rsidRPr="001F106D">
        <w:rPr>
          <w:szCs w:val="28"/>
        </w:rPr>
        <w:t xml:space="preserve">an, </w:t>
      </w:r>
      <w:r w:rsidR="007F7352" w:rsidRPr="001F106D">
        <w:rPr>
          <w:szCs w:val="28"/>
        </w:rPr>
        <w:t>N</w:t>
      </w:r>
      <w:r w:rsidRPr="001F106D">
        <w:rPr>
          <w:szCs w:val="28"/>
        </w:rPr>
        <w:t>gành thuộc tỉnh; Chủ tịch Ủy ban nhân dân các huyện, thị xã, thành phố và các cơ quan, đơn vị liên quan chịu trách nhiệm thi hành Quyết định này./.</w:t>
      </w:r>
    </w:p>
    <w:tbl>
      <w:tblPr>
        <w:tblW w:w="0" w:type="auto"/>
        <w:tblLook w:val="04A0" w:firstRow="1" w:lastRow="0" w:firstColumn="1" w:lastColumn="0" w:noHBand="0" w:noVBand="1"/>
      </w:tblPr>
      <w:tblGrid>
        <w:gridCol w:w="5387"/>
        <w:gridCol w:w="3968"/>
      </w:tblGrid>
      <w:tr w:rsidR="00CF33C2" w14:paraId="0F31995B" w14:textId="77777777" w:rsidTr="008D74CD">
        <w:tc>
          <w:tcPr>
            <w:tcW w:w="5387" w:type="dxa"/>
            <w:shd w:val="clear" w:color="auto" w:fill="auto"/>
          </w:tcPr>
          <w:p w14:paraId="1E8B715A" w14:textId="77777777" w:rsidR="00CF33C2" w:rsidRPr="00ED572D" w:rsidRDefault="00CF33C2" w:rsidP="00C729F3">
            <w:pPr>
              <w:spacing w:before="0" w:after="0"/>
              <w:ind w:firstLine="0"/>
              <w:rPr>
                <w:b/>
                <w:i/>
                <w:sz w:val="24"/>
              </w:rPr>
            </w:pPr>
            <w:r w:rsidRPr="00ED572D">
              <w:rPr>
                <w:b/>
                <w:i/>
                <w:sz w:val="24"/>
              </w:rPr>
              <w:t>Nơi nhận:</w:t>
            </w:r>
          </w:p>
          <w:p w14:paraId="66884C3B" w14:textId="7DDA31D7" w:rsidR="00544078" w:rsidRDefault="00544078" w:rsidP="00544078">
            <w:pPr>
              <w:spacing w:before="0" w:after="0"/>
              <w:ind w:firstLine="0"/>
              <w:rPr>
                <w:sz w:val="22"/>
              </w:rPr>
            </w:pPr>
            <w:r>
              <w:rPr>
                <w:sz w:val="22"/>
              </w:rPr>
              <w:t xml:space="preserve">- Như Điều </w:t>
            </w:r>
            <w:r w:rsidR="00C556B4" w:rsidRPr="001F106D">
              <w:rPr>
                <w:sz w:val="22"/>
              </w:rPr>
              <w:t>4</w:t>
            </w:r>
            <w:r>
              <w:rPr>
                <w:sz w:val="22"/>
              </w:rPr>
              <w:t>;</w:t>
            </w:r>
          </w:p>
          <w:p w14:paraId="15986E30" w14:textId="77777777" w:rsidR="007439E3" w:rsidRPr="007439E3" w:rsidRDefault="007439E3" w:rsidP="007439E3">
            <w:pPr>
              <w:spacing w:before="0" w:after="0"/>
              <w:ind w:firstLine="0"/>
              <w:rPr>
                <w:sz w:val="22"/>
              </w:rPr>
            </w:pPr>
            <w:r w:rsidRPr="007439E3">
              <w:rPr>
                <w:sz w:val="22"/>
              </w:rPr>
              <w:t>- Văn phòng Chính phủ;</w:t>
            </w:r>
          </w:p>
          <w:p w14:paraId="13C7EF4C" w14:textId="77777777" w:rsidR="007439E3" w:rsidRPr="007439E3" w:rsidRDefault="007439E3" w:rsidP="007439E3">
            <w:pPr>
              <w:spacing w:before="0" w:after="0"/>
              <w:ind w:firstLine="0"/>
              <w:rPr>
                <w:sz w:val="22"/>
              </w:rPr>
            </w:pPr>
            <w:r w:rsidRPr="007439E3">
              <w:rPr>
                <w:sz w:val="22"/>
              </w:rPr>
              <w:t>- Bộ Xây dựng;</w:t>
            </w:r>
          </w:p>
          <w:p w14:paraId="7833F180" w14:textId="77777777" w:rsidR="007439E3" w:rsidRPr="007439E3" w:rsidRDefault="007439E3" w:rsidP="007439E3">
            <w:pPr>
              <w:spacing w:before="0" w:after="0"/>
              <w:ind w:firstLine="0"/>
              <w:rPr>
                <w:sz w:val="22"/>
              </w:rPr>
            </w:pPr>
            <w:r w:rsidRPr="007439E3">
              <w:rPr>
                <w:sz w:val="22"/>
              </w:rPr>
              <w:t>- Cục Kiểm tra VB QPPL - Bộ Tư pháp;</w:t>
            </w:r>
          </w:p>
          <w:p w14:paraId="7BC4B2DC" w14:textId="77777777" w:rsidR="007439E3" w:rsidRPr="007439E3" w:rsidRDefault="007439E3" w:rsidP="007439E3">
            <w:pPr>
              <w:spacing w:before="0" w:after="0"/>
              <w:ind w:firstLine="0"/>
              <w:rPr>
                <w:sz w:val="22"/>
              </w:rPr>
            </w:pPr>
            <w:r w:rsidRPr="007439E3">
              <w:rPr>
                <w:sz w:val="22"/>
              </w:rPr>
              <w:t>- Đoàn ĐBQH tỉnh Lào Cai;</w:t>
            </w:r>
          </w:p>
          <w:p w14:paraId="440E8966" w14:textId="0FA11673" w:rsidR="007439E3" w:rsidRPr="007439E3" w:rsidRDefault="007439E3" w:rsidP="007439E3">
            <w:pPr>
              <w:spacing w:before="0" w:after="0"/>
              <w:ind w:firstLine="0"/>
              <w:rPr>
                <w:sz w:val="22"/>
              </w:rPr>
            </w:pPr>
            <w:r w:rsidRPr="007439E3">
              <w:rPr>
                <w:sz w:val="22"/>
              </w:rPr>
              <w:t xml:space="preserve">- TT Tỉnh ủy, </w:t>
            </w:r>
            <w:r>
              <w:rPr>
                <w:sz w:val="22"/>
              </w:rPr>
              <w:t xml:space="preserve">TT </w:t>
            </w:r>
            <w:r w:rsidRPr="007439E3">
              <w:rPr>
                <w:sz w:val="22"/>
              </w:rPr>
              <w:t xml:space="preserve">HĐND, </w:t>
            </w:r>
            <w:r>
              <w:rPr>
                <w:sz w:val="22"/>
              </w:rPr>
              <w:t xml:space="preserve">TT </w:t>
            </w:r>
            <w:r w:rsidRPr="007439E3">
              <w:rPr>
                <w:sz w:val="22"/>
              </w:rPr>
              <w:t>UBND tỉnh;</w:t>
            </w:r>
          </w:p>
          <w:p w14:paraId="22863BE1" w14:textId="77777777" w:rsidR="007439E3" w:rsidRPr="007439E3" w:rsidRDefault="007439E3" w:rsidP="007439E3">
            <w:pPr>
              <w:spacing w:before="0" w:after="0"/>
              <w:ind w:firstLine="0"/>
              <w:rPr>
                <w:sz w:val="22"/>
              </w:rPr>
            </w:pPr>
            <w:r w:rsidRPr="007439E3">
              <w:rPr>
                <w:sz w:val="22"/>
              </w:rPr>
              <w:t>- Báo Lào Cai;</w:t>
            </w:r>
          </w:p>
          <w:p w14:paraId="12B3E59B" w14:textId="77777777" w:rsidR="007439E3" w:rsidRPr="007439E3" w:rsidRDefault="007439E3" w:rsidP="007439E3">
            <w:pPr>
              <w:spacing w:before="0" w:after="0"/>
              <w:ind w:firstLine="0"/>
              <w:rPr>
                <w:sz w:val="22"/>
              </w:rPr>
            </w:pPr>
            <w:r w:rsidRPr="007439E3">
              <w:rPr>
                <w:sz w:val="22"/>
              </w:rPr>
              <w:t>- Đài PT-TH tỉnh Lào Cai;</w:t>
            </w:r>
          </w:p>
          <w:p w14:paraId="1A7C2DFF" w14:textId="77777777" w:rsidR="007439E3" w:rsidRPr="007439E3" w:rsidRDefault="007439E3" w:rsidP="007439E3">
            <w:pPr>
              <w:spacing w:before="0" w:after="0"/>
              <w:ind w:firstLine="0"/>
              <w:rPr>
                <w:sz w:val="22"/>
              </w:rPr>
            </w:pPr>
            <w:r w:rsidRPr="007439E3">
              <w:rPr>
                <w:sz w:val="22"/>
              </w:rPr>
              <w:t>- Công báo Lào Cai;</w:t>
            </w:r>
          </w:p>
          <w:p w14:paraId="6E9A994E" w14:textId="3AF9CBE5" w:rsidR="007439E3" w:rsidRDefault="007439E3" w:rsidP="007439E3">
            <w:pPr>
              <w:spacing w:before="0" w:after="0"/>
              <w:ind w:firstLine="0"/>
              <w:rPr>
                <w:sz w:val="22"/>
              </w:rPr>
            </w:pPr>
            <w:r w:rsidRPr="007439E3">
              <w:rPr>
                <w:sz w:val="22"/>
              </w:rPr>
              <w:t xml:space="preserve">- Cổng </w:t>
            </w:r>
            <w:r w:rsidR="001B691E">
              <w:rPr>
                <w:sz w:val="22"/>
              </w:rPr>
              <w:t>T</w:t>
            </w:r>
            <w:r w:rsidRPr="007439E3">
              <w:rPr>
                <w:sz w:val="22"/>
              </w:rPr>
              <w:t>hông tin điện tử tỉnh Lào Cai;</w:t>
            </w:r>
          </w:p>
          <w:p w14:paraId="58CFC637" w14:textId="1CC18C1F" w:rsidR="00FA7B7A" w:rsidRDefault="00FA7B7A" w:rsidP="007C5A8F">
            <w:pPr>
              <w:spacing w:before="0" w:after="0"/>
              <w:ind w:firstLine="0"/>
              <w:rPr>
                <w:sz w:val="22"/>
              </w:rPr>
            </w:pPr>
            <w:r>
              <w:rPr>
                <w:sz w:val="22"/>
              </w:rPr>
              <w:t xml:space="preserve">- </w:t>
            </w:r>
            <w:r w:rsidR="005F4CF4">
              <w:rPr>
                <w:sz w:val="22"/>
              </w:rPr>
              <w:t>CVP</w:t>
            </w:r>
            <w:r>
              <w:rPr>
                <w:sz w:val="22"/>
              </w:rPr>
              <w:t>;</w:t>
            </w:r>
            <w:r w:rsidR="001B691E">
              <w:rPr>
                <w:sz w:val="22"/>
              </w:rPr>
              <w:t xml:space="preserve"> PCVP1,2;</w:t>
            </w:r>
            <w:bookmarkStart w:id="0" w:name="_GoBack"/>
            <w:bookmarkEnd w:id="0"/>
          </w:p>
          <w:p w14:paraId="35F40CCA" w14:textId="6030DA88" w:rsidR="00CF33C2" w:rsidRDefault="00CF33C2" w:rsidP="007C5A8F">
            <w:pPr>
              <w:spacing w:before="0" w:after="0"/>
              <w:ind w:firstLine="0"/>
            </w:pPr>
            <w:r w:rsidRPr="007C1B60">
              <w:rPr>
                <w:sz w:val="22"/>
              </w:rPr>
              <w:t>- Lưu</w:t>
            </w:r>
            <w:r w:rsidR="00020D69">
              <w:rPr>
                <w:sz w:val="22"/>
              </w:rPr>
              <w:t>: VT,</w:t>
            </w:r>
            <w:r w:rsidR="00FF0C20">
              <w:rPr>
                <w:sz w:val="22"/>
              </w:rPr>
              <w:t xml:space="preserve"> BBT1, các CV,</w:t>
            </w:r>
            <w:r w:rsidR="00020D69">
              <w:rPr>
                <w:sz w:val="22"/>
              </w:rPr>
              <w:t xml:space="preserve"> </w:t>
            </w:r>
            <w:r w:rsidR="00FA7B7A">
              <w:rPr>
                <w:sz w:val="22"/>
              </w:rPr>
              <w:t>XD3</w:t>
            </w:r>
            <w:r w:rsidRPr="007C1B60">
              <w:rPr>
                <w:sz w:val="22"/>
              </w:rPr>
              <w:t>.</w:t>
            </w:r>
          </w:p>
        </w:tc>
        <w:tc>
          <w:tcPr>
            <w:tcW w:w="3968" w:type="dxa"/>
            <w:shd w:val="clear" w:color="auto" w:fill="auto"/>
          </w:tcPr>
          <w:p w14:paraId="6E9B7A65" w14:textId="77777777" w:rsidR="00544078" w:rsidRDefault="00544078" w:rsidP="00C729F3">
            <w:pPr>
              <w:spacing w:before="0" w:after="0"/>
              <w:ind w:firstLine="0"/>
              <w:jc w:val="center"/>
              <w:rPr>
                <w:b/>
                <w:szCs w:val="28"/>
              </w:rPr>
            </w:pPr>
            <w:r>
              <w:rPr>
                <w:b/>
                <w:szCs w:val="28"/>
              </w:rPr>
              <w:t>TM. UỶ BAN NHÂN DÂN</w:t>
            </w:r>
          </w:p>
          <w:p w14:paraId="5DB36CCD" w14:textId="77777777" w:rsidR="002B2957" w:rsidRDefault="00FA7B7A" w:rsidP="00C729F3">
            <w:pPr>
              <w:spacing w:before="0" w:after="0"/>
              <w:ind w:firstLine="0"/>
              <w:jc w:val="center"/>
              <w:rPr>
                <w:b/>
                <w:szCs w:val="28"/>
              </w:rPr>
            </w:pPr>
            <w:r>
              <w:rPr>
                <w:b/>
                <w:szCs w:val="28"/>
              </w:rPr>
              <w:t>CHỦ TỊCH</w:t>
            </w:r>
          </w:p>
          <w:p w14:paraId="56C1F0C0" w14:textId="77777777" w:rsidR="00334666" w:rsidRPr="001F106D" w:rsidRDefault="00334666" w:rsidP="00C729F3">
            <w:pPr>
              <w:spacing w:before="0" w:after="0"/>
              <w:ind w:firstLine="0"/>
              <w:jc w:val="center"/>
              <w:rPr>
                <w:b/>
                <w:szCs w:val="28"/>
              </w:rPr>
            </w:pPr>
          </w:p>
          <w:p w14:paraId="06512300" w14:textId="77777777" w:rsidR="00334666" w:rsidRPr="001F106D" w:rsidRDefault="00334666" w:rsidP="00C729F3">
            <w:pPr>
              <w:spacing w:before="0" w:after="0"/>
              <w:ind w:firstLine="0"/>
              <w:jc w:val="center"/>
              <w:rPr>
                <w:b/>
                <w:szCs w:val="28"/>
              </w:rPr>
            </w:pPr>
          </w:p>
          <w:p w14:paraId="4C9CE7B0" w14:textId="77777777" w:rsidR="00334666" w:rsidRPr="001F106D" w:rsidRDefault="00334666" w:rsidP="00C729F3">
            <w:pPr>
              <w:spacing w:before="0" w:after="0"/>
              <w:ind w:firstLine="0"/>
              <w:jc w:val="center"/>
              <w:rPr>
                <w:b/>
                <w:szCs w:val="28"/>
              </w:rPr>
            </w:pPr>
          </w:p>
          <w:p w14:paraId="2EEFDF40" w14:textId="232AAC33" w:rsidR="00334666" w:rsidRPr="001F106D" w:rsidRDefault="001F106D" w:rsidP="001F106D">
            <w:pPr>
              <w:spacing w:before="0" w:after="0"/>
              <w:ind w:firstLine="0"/>
              <w:jc w:val="center"/>
              <w:rPr>
                <w:b/>
                <w:szCs w:val="28"/>
                <w:lang w:val="en-US"/>
              </w:rPr>
            </w:pPr>
            <w:r>
              <w:rPr>
                <w:b/>
                <w:szCs w:val="28"/>
                <w:lang w:val="en-US"/>
              </w:rPr>
              <w:t>(Đã ký)</w:t>
            </w:r>
          </w:p>
          <w:p w14:paraId="15FCD5D0" w14:textId="77777777" w:rsidR="00334666" w:rsidRPr="001F106D" w:rsidRDefault="00334666" w:rsidP="00C729F3">
            <w:pPr>
              <w:spacing w:before="0" w:after="0"/>
              <w:ind w:firstLine="0"/>
              <w:jc w:val="center"/>
              <w:rPr>
                <w:b/>
                <w:szCs w:val="28"/>
              </w:rPr>
            </w:pPr>
          </w:p>
          <w:p w14:paraId="4761D4E8" w14:textId="43545991" w:rsidR="00C729F3" w:rsidRPr="00334666" w:rsidRDefault="00334666" w:rsidP="00C729F3">
            <w:pPr>
              <w:spacing w:before="0" w:after="0"/>
              <w:ind w:firstLine="0"/>
              <w:jc w:val="center"/>
              <w:rPr>
                <w:b/>
                <w:szCs w:val="28"/>
                <w:lang w:val="en-US"/>
              </w:rPr>
            </w:pPr>
            <w:r>
              <w:rPr>
                <w:b/>
                <w:szCs w:val="28"/>
                <w:lang w:val="en-US"/>
              </w:rPr>
              <w:t>Trịnh Xuân Trường</w:t>
            </w:r>
          </w:p>
        </w:tc>
      </w:tr>
    </w:tbl>
    <w:p w14:paraId="3E4CA335" w14:textId="77777777" w:rsidR="00A23C5C" w:rsidRDefault="00A23C5C" w:rsidP="00A15A60">
      <w:pPr>
        <w:ind w:firstLine="0"/>
      </w:pPr>
    </w:p>
    <w:sectPr w:rsidR="00A23C5C" w:rsidSect="00827DCF">
      <w:headerReference w:type="default" r:id="rId8"/>
      <w:headerReference w:type="first" r:id="rId9"/>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0876A5" w14:textId="77777777" w:rsidR="00C565F9" w:rsidRDefault="00C565F9" w:rsidP="00E4422A">
      <w:pPr>
        <w:spacing w:before="0" w:after="0"/>
      </w:pPr>
      <w:r>
        <w:separator/>
      </w:r>
    </w:p>
  </w:endnote>
  <w:endnote w:type="continuationSeparator" w:id="0">
    <w:p w14:paraId="0CD674D1" w14:textId="77777777" w:rsidR="00C565F9" w:rsidRDefault="00C565F9" w:rsidP="00E442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5F7000" w14:textId="77777777" w:rsidR="00C565F9" w:rsidRDefault="00C565F9" w:rsidP="00E4422A">
      <w:pPr>
        <w:spacing w:before="0" w:after="0"/>
      </w:pPr>
      <w:r>
        <w:separator/>
      </w:r>
    </w:p>
  </w:footnote>
  <w:footnote w:type="continuationSeparator" w:id="0">
    <w:p w14:paraId="2EA9C366" w14:textId="77777777" w:rsidR="00C565F9" w:rsidRDefault="00C565F9" w:rsidP="00E4422A">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8893639"/>
      <w:docPartObj>
        <w:docPartGallery w:val="Page Numbers (Top of Page)"/>
        <w:docPartUnique/>
      </w:docPartObj>
    </w:sdtPr>
    <w:sdtEndPr>
      <w:rPr>
        <w:noProof/>
      </w:rPr>
    </w:sdtEndPr>
    <w:sdtContent>
      <w:p w14:paraId="1E24BDF5" w14:textId="7F546399" w:rsidR="00827DCF" w:rsidRPr="00827DCF" w:rsidRDefault="00827DCF" w:rsidP="00827DCF">
        <w:pPr>
          <w:pStyle w:val="Header"/>
          <w:ind w:firstLine="0"/>
          <w:jc w:val="center"/>
        </w:pPr>
        <w:r>
          <w:fldChar w:fldCharType="begin"/>
        </w:r>
        <w:r>
          <w:instrText xml:space="preserve"> PAGE   \* MERGEFORMAT </w:instrText>
        </w:r>
        <w:r>
          <w:fldChar w:fldCharType="separate"/>
        </w:r>
        <w:r w:rsidR="001F106D">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4436166"/>
      <w:docPartObj>
        <w:docPartGallery w:val="Page Numbers (Top of Page)"/>
        <w:docPartUnique/>
      </w:docPartObj>
    </w:sdtPr>
    <w:sdtEndPr>
      <w:rPr>
        <w:noProof/>
      </w:rPr>
    </w:sdtEndPr>
    <w:sdtContent>
      <w:p w14:paraId="7C16B388" w14:textId="13D21AF8" w:rsidR="00827DCF" w:rsidRPr="00827DCF" w:rsidRDefault="00C565F9" w:rsidP="00827DCF">
        <w:pPr>
          <w:pStyle w:val="Header"/>
          <w:ind w:firstLine="0"/>
          <w:jc w:val="center"/>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7539EE"/>
    <w:multiLevelType w:val="hybridMultilevel"/>
    <w:tmpl w:val="95DEFE76"/>
    <w:lvl w:ilvl="0" w:tplc="E48EC498">
      <w:start w:val="4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hideSpellingErrors/>
  <w:hideGrammaticalErrors/>
  <w:proofState w:grammar="clean"/>
  <w:attachedTemplate r:id="rId1"/>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5C9"/>
    <w:rsid w:val="00006B61"/>
    <w:rsid w:val="00010CAF"/>
    <w:rsid w:val="00014E6B"/>
    <w:rsid w:val="00020D69"/>
    <w:rsid w:val="00022B1A"/>
    <w:rsid w:val="00035E59"/>
    <w:rsid w:val="00044DCF"/>
    <w:rsid w:val="00056320"/>
    <w:rsid w:val="00056599"/>
    <w:rsid w:val="000567F6"/>
    <w:rsid w:val="00056966"/>
    <w:rsid w:val="00061D10"/>
    <w:rsid w:val="000629AE"/>
    <w:rsid w:val="00062C5E"/>
    <w:rsid w:val="000637EC"/>
    <w:rsid w:val="00073ABB"/>
    <w:rsid w:val="0008475F"/>
    <w:rsid w:val="0008565A"/>
    <w:rsid w:val="00090F1B"/>
    <w:rsid w:val="000975C3"/>
    <w:rsid w:val="000A009C"/>
    <w:rsid w:val="000B1FD4"/>
    <w:rsid w:val="000B3EC7"/>
    <w:rsid w:val="000B4189"/>
    <w:rsid w:val="000C349E"/>
    <w:rsid w:val="000C4BBD"/>
    <w:rsid w:val="000C523C"/>
    <w:rsid w:val="000C6448"/>
    <w:rsid w:val="000E0EB5"/>
    <w:rsid w:val="000F0846"/>
    <w:rsid w:val="0010465D"/>
    <w:rsid w:val="00106406"/>
    <w:rsid w:val="001149E9"/>
    <w:rsid w:val="00117B9F"/>
    <w:rsid w:val="001233C3"/>
    <w:rsid w:val="0012401D"/>
    <w:rsid w:val="00133F04"/>
    <w:rsid w:val="001375C9"/>
    <w:rsid w:val="00137C23"/>
    <w:rsid w:val="00141D5E"/>
    <w:rsid w:val="001457C0"/>
    <w:rsid w:val="001500B0"/>
    <w:rsid w:val="00166B6D"/>
    <w:rsid w:val="00173DE2"/>
    <w:rsid w:val="00195934"/>
    <w:rsid w:val="00196D7A"/>
    <w:rsid w:val="001A1AFB"/>
    <w:rsid w:val="001B1439"/>
    <w:rsid w:val="001B3829"/>
    <w:rsid w:val="001B691E"/>
    <w:rsid w:val="001C6972"/>
    <w:rsid w:val="001C7CE0"/>
    <w:rsid w:val="001D2510"/>
    <w:rsid w:val="001D645B"/>
    <w:rsid w:val="001E4868"/>
    <w:rsid w:val="001F106D"/>
    <w:rsid w:val="0020459B"/>
    <w:rsid w:val="00220D61"/>
    <w:rsid w:val="0022633A"/>
    <w:rsid w:val="00240285"/>
    <w:rsid w:val="00242D73"/>
    <w:rsid w:val="00251F98"/>
    <w:rsid w:val="0025293D"/>
    <w:rsid w:val="00252B71"/>
    <w:rsid w:val="00255D6B"/>
    <w:rsid w:val="00256921"/>
    <w:rsid w:val="00257A5D"/>
    <w:rsid w:val="00273164"/>
    <w:rsid w:val="00274FBC"/>
    <w:rsid w:val="00277C2A"/>
    <w:rsid w:val="002800CE"/>
    <w:rsid w:val="002805C2"/>
    <w:rsid w:val="0028247C"/>
    <w:rsid w:val="00290A20"/>
    <w:rsid w:val="002911E5"/>
    <w:rsid w:val="002943B8"/>
    <w:rsid w:val="002A258C"/>
    <w:rsid w:val="002A363F"/>
    <w:rsid w:val="002A3965"/>
    <w:rsid w:val="002A71E0"/>
    <w:rsid w:val="002A7311"/>
    <w:rsid w:val="002B089B"/>
    <w:rsid w:val="002B2957"/>
    <w:rsid w:val="002F7BC6"/>
    <w:rsid w:val="003048BB"/>
    <w:rsid w:val="00305773"/>
    <w:rsid w:val="0031019A"/>
    <w:rsid w:val="00320A70"/>
    <w:rsid w:val="00332C63"/>
    <w:rsid w:val="00334666"/>
    <w:rsid w:val="003353A7"/>
    <w:rsid w:val="00340574"/>
    <w:rsid w:val="003443B8"/>
    <w:rsid w:val="003470E8"/>
    <w:rsid w:val="00350770"/>
    <w:rsid w:val="003520DE"/>
    <w:rsid w:val="00355C59"/>
    <w:rsid w:val="00362239"/>
    <w:rsid w:val="003642C2"/>
    <w:rsid w:val="00367106"/>
    <w:rsid w:val="00380CBC"/>
    <w:rsid w:val="00386FCD"/>
    <w:rsid w:val="00390401"/>
    <w:rsid w:val="00391DB1"/>
    <w:rsid w:val="00393659"/>
    <w:rsid w:val="003953E3"/>
    <w:rsid w:val="00395A19"/>
    <w:rsid w:val="003A677F"/>
    <w:rsid w:val="003B7C0C"/>
    <w:rsid w:val="003C06A8"/>
    <w:rsid w:val="003C1C3A"/>
    <w:rsid w:val="003C3FA6"/>
    <w:rsid w:val="003C4905"/>
    <w:rsid w:val="003D1AC3"/>
    <w:rsid w:val="003D498B"/>
    <w:rsid w:val="003E0A7B"/>
    <w:rsid w:val="003E4337"/>
    <w:rsid w:val="003E458E"/>
    <w:rsid w:val="003E6B2D"/>
    <w:rsid w:val="003F3B19"/>
    <w:rsid w:val="00421135"/>
    <w:rsid w:val="00434D41"/>
    <w:rsid w:val="004354C7"/>
    <w:rsid w:val="004437B8"/>
    <w:rsid w:val="0044687D"/>
    <w:rsid w:val="00451C26"/>
    <w:rsid w:val="00460F9F"/>
    <w:rsid w:val="004637AC"/>
    <w:rsid w:val="00464805"/>
    <w:rsid w:val="004705E9"/>
    <w:rsid w:val="00486BB3"/>
    <w:rsid w:val="00486C19"/>
    <w:rsid w:val="004903FB"/>
    <w:rsid w:val="00495CA5"/>
    <w:rsid w:val="00497CE0"/>
    <w:rsid w:val="004A0EF1"/>
    <w:rsid w:val="004A40D5"/>
    <w:rsid w:val="004B0C6F"/>
    <w:rsid w:val="004B516C"/>
    <w:rsid w:val="004B6F86"/>
    <w:rsid w:val="004C1CC1"/>
    <w:rsid w:val="004C4238"/>
    <w:rsid w:val="004C7BA9"/>
    <w:rsid w:val="004D06A4"/>
    <w:rsid w:val="004D0FD8"/>
    <w:rsid w:val="004E46B8"/>
    <w:rsid w:val="004F3659"/>
    <w:rsid w:val="004F7172"/>
    <w:rsid w:val="005022F9"/>
    <w:rsid w:val="0051297A"/>
    <w:rsid w:val="005209D5"/>
    <w:rsid w:val="00521957"/>
    <w:rsid w:val="0053058A"/>
    <w:rsid w:val="00535E89"/>
    <w:rsid w:val="00535EBA"/>
    <w:rsid w:val="0053646E"/>
    <w:rsid w:val="00537CAB"/>
    <w:rsid w:val="005415F8"/>
    <w:rsid w:val="00544078"/>
    <w:rsid w:val="005544FD"/>
    <w:rsid w:val="005657F4"/>
    <w:rsid w:val="00566A25"/>
    <w:rsid w:val="00570E0B"/>
    <w:rsid w:val="00574174"/>
    <w:rsid w:val="00580142"/>
    <w:rsid w:val="005812E9"/>
    <w:rsid w:val="0058289C"/>
    <w:rsid w:val="00590B95"/>
    <w:rsid w:val="005A2DED"/>
    <w:rsid w:val="005A3213"/>
    <w:rsid w:val="005A6365"/>
    <w:rsid w:val="005B4809"/>
    <w:rsid w:val="005C4B09"/>
    <w:rsid w:val="005C6957"/>
    <w:rsid w:val="005D1CE9"/>
    <w:rsid w:val="005E0D81"/>
    <w:rsid w:val="005E29E4"/>
    <w:rsid w:val="005E3ABB"/>
    <w:rsid w:val="005E6589"/>
    <w:rsid w:val="005E6928"/>
    <w:rsid w:val="005F4CF4"/>
    <w:rsid w:val="005F5503"/>
    <w:rsid w:val="00601FAD"/>
    <w:rsid w:val="0061117B"/>
    <w:rsid w:val="00613CCD"/>
    <w:rsid w:val="00623CB1"/>
    <w:rsid w:val="006353B2"/>
    <w:rsid w:val="006404BD"/>
    <w:rsid w:val="0064190A"/>
    <w:rsid w:val="006541EF"/>
    <w:rsid w:val="00655082"/>
    <w:rsid w:val="00676E97"/>
    <w:rsid w:val="00694BC0"/>
    <w:rsid w:val="006A4A5D"/>
    <w:rsid w:val="006A5977"/>
    <w:rsid w:val="006B2921"/>
    <w:rsid w:val="006B38C4"/>
    <w:rsid w:val="006F0F1F"/>
    <w:rsid w:val="007022BB"/>
    <w:rsid w:val="007060D0"/>
    <w:rsid w:val="00707975"/>
    <w:rsid w:val="00715D61"/>
    <w:rsid w:val="00725CE4"/>
    <w:rsid w:val="00730675"/>
    <w:rsid w:val="007341D1"/>
    <w:rsid w:val="007379F6"/>
    <w:rsid w:val="007421D9"/>
    <w:rsid w:val="007439E3"/>
    <w:rsid w:val="00743DDD"/>
    <w:rsid w:val="00753F5B"/>
    <w:rsid w:val="00761A75"/>
    <w:rsid w:val="00764942"/>
    <w:rsid w:val="007724D8"/>
    <w:rsid w:val="00773D14"/>
    <w:rsid w:val="0077562A"/>
    <w:rsid w:val="00775E65"/>
    <w:rsid w:val="00780679"/>
    <w:rsid w:val="0078188C"/>
    <w:rsid w:val="007946F2"/>
    <w:rsid w:val="007B20B9"/>
    <w:rsid w:val="007B6713"/>
    <w:rsid w:val="007B6C32"/>
    <w:rsid w:val="007C1B60"/>
    <w:rsid w:val="007C27EB"/>
    <w:rsid w:val="007C3F14"/>
    <w:rsid w:val="007C4561"/>
    <w:rsid w:val="007C4593"/>
    <w:rsid w:val="007C5A8F"/>
    <w:rsid w:val="007D2059"/>
    <w:rsid w:val="007D2700"/>
    <w:rsid w:val="007E096A"/>
    <w:rsid w:val="007E0AC8"/>
    <w:rsid w:val="007E292D"/>
    <w:rsid w:val="007F284E"/>
    <w:rsid w:val="007F4D0A"/>
    <w:rsid w:val="007F7352"/>
    <w:rsid w:val="008029A3"/>
    <w:rsid w:val="00806AC7"/>
    <w:rsid w:val="00806FEC"/>
    <w:rsid w:val="00817BC5"/>
    <w:rsid w:val="008226F2"/>
    <w:rsid w:val="00822829"/>
    <w:rsid w:val="00825CCB"/>
    <w:rsid w:val="00827DCF"/>
    <w:rsid w:val="00835CE5"/>
    <w:rsid w:val="00843EB1"/>
    <w:rsid w:val="0084416A"/>
    <w:rsid w:val="00846454"/>
    <w:rsid w:val="00851A1A"/>
    <w:rsid w:val="00856313"/>
    <w:rsid w:val="00865187"/>
    <w:rsid w:val="008673C8"/>
    <w:rsid w:val="00867BD3"/>
    <w:rsid w:val="008754ED"/>
    <w:rsid w:val="008867CA"/>
    <w:rsid w:val="00891AD4"/>
    <w:rsid w:val="0089234E"/>
    <w:rsid w:val="00895A8B"/>
    <w:rsid w:val="00895C11"/>
    <w:rsid w:val="008B0B14"/>
    <w:rsid w:val="008B101E"/>
    <w:rsid w:val="008B28A3"/>
    <w:rsid w:val="008B365E"/>
    <w:rsid w:val="008B68DD"/>
    <w:rsid w:val="008C1390"/>
    <w:rsid w:val="008C3307"/>
    <w:rsid w:val="008C3A57"/>
    <w:rsid w:val="008C6809"/>
    <w:rsid w:val="008D223F"/>
    <w:rsid w:val="008D526E"/>
    <w:rsid w:val="008D74CD"/>
    <w:rsid w:val="008E2A50"/>
    <w:rsid w:val="008E2FE8"/>
    <w:rsid w:val="008E3C57"/>
    <w:rsid w:val="008E7988"/>
    <w:rsid w:val="008F4E67"/>
    <w:rsid w:val="008F703A"/>
    <w:rsid w:val="00900422"/>
    <w:rsid w:val="00901364"/>
    <w:rsid w:val="00907F55"/>
    <w:rsid w:val="00911F90"/>
    <w:rsid w:val="0091579C"/>
    <w:rsid w:val="00916BE5"/>
    <w:rsid w:val="0092064B"/>
    <w:rsid w:val="00920750"/>
    <w:rsid w:val="00921956"/>
    <w:rsid w:val="00932E07"/>
    <w:rsid w:val="009350F5"/>
    <w:rsid w:val="009427BE"/>
    <w:rsid w:val="00944DF5"/>
    <w:rsid w:val="00944EED"/>
    <w:rsid w:val="009559EE"/>
    <w:rsid w:val="0096176F"/>
    <w:rsid w:val="0096339D"/>
    <w:rsid w:val="00964F8B"/>
    <w:rsid w:val="0096710C"/>
    <w:rsid w:val="0096767C"/>
    <w:rsid w:val="009768AA"/>
    <w:rsid w:val="00981408"/>
    <w:rsid w:val="00985CCB"/>
    <w:rsid w:val="00990269"/>
    <w:rsid w:val="00993821"/>
    <w:rsid w:val="00996696"/>
    <w:rsid w:val="00996A6C"/>
    <w:rsid w:val="009A338B"/>
    <w:rsid w:val="009A54F3"/>
    <w:rsid w:val="009D3AD8"/>
    <w:rsid w:val="009F4CF4"/>
    <w:rsid w:val="00A01258"/>
    <w:rsid w:val="00A075D3"/>
    <w:rsid w:val="00A15A60"/>
    <w:rsid w:val="00A23C5C"/>
    <w:rsid w:val="00A25BBB"/>
    <w:rsid w:val="00A27B9A"/>
    <w:rsid w:val="00A336C0"/>
    <w:rsid w:val="00A33CC2"/>
    <w:rsid w:val="00A37561"/>
    <w:rsid w:val="00A42D39"/>
    <w:rsid w:val="00A55E5D"/>
    <w:rsid w:val="00A5662B"/>
    <w:rsid w:val="00A65E55"/>
    <w:rsid w:val="00A714E0"/>
    <w:rsid w:val="00A739BE"/>
    <w:rsid w:val="00A750A1"/>
    <w:rsid w:val="00A7558E"/>
    <w:rsid w:val="00A822BF"/>
    <w:rsid w:val="00A8238D"/>
    <w:rsid w:val="00A9089C"/>
    <w:rsid w:val="00A90A6D"/>
    <w:rsid w:val="00A97252"/>
    <w:rsid w:val="00AA156A"/>
    <w:rsid w:val="00AA30A5"/>
    <w:rsid w:val="00AB0871"/>
    <w:rsid w:val="00AB0CBA"/>
    <w:rsid w:val="00AB5CA8"/>
    <w:rsid w:val="00AC1328"/>
    <w:rsid w:val="00AC1EBC"/>
    <w:rsid w:val="00AC6094"/>
    <w:rsid w:val="00AC67D2"/>
    <w:rsid w:val="00AC7A5B"/>
    <w:rsid w:val="00AD1CD7"/>
    <w:rsid w:val="00AD3B5D"/>
    <w:rsid w:val="00AD6D20"/>
    <w:rsid w:val="00AE0FB7"/>
    <w:rsid w:val="00AE4C1E"/>
    <w:rsid w:val="00AF446D"/>
    <w:rsid w:val="00AF468F"/>
    <w:rsid w:val="00AF4D44"/>
    <w:rsid w:val="00B00C2E"/>
    <w:rsid w:val="00B10B97"/>
    <w:rsid w:val="00B1330C"/>
    <w:rsid w:val="00B222F0"/>
    <w:rsid w:val="00B356BA"/>
    <w:rsid w:val="00B414C7"/>
    <w:rsid w:val="00B510B6"/>
    <w:rsid w:val="00B5372F"/>
    <w:rsid w:val="00B65B0B"/>
    <w:rsid w:val="00B7414C"/>
    <w:rsid w:val="00B83BB7"/>
    <w:rsid w:val="00B90D2B"/>
    <w:rsid w:val="00B9648D"/>
    <w:rsid w:val="00BA0617"/>
    <w:rsid w:val="00BB0D43"/>
    <w:rsid w:val="00BB0D8D"/>
    <w:rsid w:val="00BB5D80"/>
    <w:rsid w:val="00BB621A"/>
    <w:rsid w:val="00BB6F83"/>
    <w:rsid w:val="00BB79F1"/>
    <w:rsid w:val="00BC425C"/>
    <w:rsid w:val="00BD6248"/>
    <w:rsid w:val="00BD6410"/>
    <w:rsid w:val="00BE25DB"/>
    <w:rsid w:val="00BE30F9"/>
    <w:rsid w:val="00BE398C"/>
    <w:rsid w:val="00BE5337"/>
    <w:rsid w:val="00BE60D0"/>
    <w:rsid w:val="00C01620"/>
    <w:rsid w:val="00C02FBE"/>
    <w:rsid w:val="00C02FC0"/>
    <w:rsid w:val="00C07D2B"/>
    <w:rsid w:val="00C12E34"/>
    <w:rsid w:val="00C13EF1"/>
    <w:rsid w:val="00C20F4F"/>
    <w:rsid w:val="00C2157B"/>
    <w:rsid w:val="00C216D8"/>
    <w:rsid w:val="00C24B9A"/>
    <w:rsid w:val="00C304E6"/>
    <w:rsid w:val="00C34A73"/>
    <w:rsid w:val="00C36465"/>
    <w:rsid w:val="00C42A86"/>
    <w:rsid w:val="00C556B4"/>
    <w:rsid w:val="00C565F9"/>
    <w:rsid w:val="00C57786"/>
    <w:rsid w:val="00C60769"/>
    <w:rsid w:val="00C630D2"/>
    <w:rsid w:val="00C646AE"/>
    <w:rsid w:val="00C710C9"/>
    <w:rsid w:val="00C71F19"/>
    <w:rsid w:val="00C729F3"/>
    <w:rsid w:val="00C72F21"/>
    <w:rsid w:val="00C91C26"/>
    <w:rsid w:val="00C94381"/>
    <w:rsid w:val="00CA13BD"/>
    <w:rsid w:val="00CA5BEA"/>
    <w:rsid w:val="00CA639A"/>
    <w:rsid w:val="00CB19B5"/>
    <w:rsid w:val="00CB69F7"/>
    <w:rsid w:val="00CC4942"/>
    <w:rsid w:val="00CD15D7"/>
    <w:rsid w:val="00CD4992"/>
    <w:rsid w:val="00CE25E6"/>
    <w:rsid w:val="00CF1975"/>
    <w:rsid w:val="00CF2D64"/>
    <w:rsid w:val="00CF33C2"/>
    <w:rsid w:val="00CF79C7"/>
    <w:rsid w:val="00D0759F"/>
    <w:rsid w:val="00D10B6A"/>
    <w:rsid w:val="00D20485"/>
    <w:rsid w:val="00D22B19"/>
    <w:rsid w:val="00D23F8E"/>
    <w:rsid w:val="00D25000"/>
    <w:rsid w:val="00D37A5D"/>
    <w:rsid w:val="00D5541A"/>
    <w:rsid w:val="00D7248E"/>
    <w:rsid w:val="00D74459"/>
    <w:rsid w:val="00D86F91"/>
    <w:rsid w:val="00D90875"/>
    <w:rsid w:val="00D90E7E"/>
    <w:rsid w:val="00D93002"/>
    <w:rsid w:val="00DA3FD2"/>
    <w:rsid w:val="00DB2B77"/>
    <w:rsid w:val="00DB6C43"/>
    <w:rsid w:val="00DC066B"/>
    <w:rsid w:val="00DC433A"/>
    <w:rsid w:val="00DC77E2"/>
    <w:rsid w:val="00DD17E5"/>
    <w:rsid w:val="00DE0BE6"/>
    <w:rsid w:val="00DE31A4"/>
    <w:rsid w:val="00DF0139"/>
    <w:rsid w:val="00DF5C32"/>
    <w:rsid w:val="00E033B9"/>
    <w:rsid w:val="00E112C4"/>
    <w:rsid w:val="00E11B02"/>
    <w:rsid w:val="00E1374B"/>
    <w:rsid w:val="00E21D69"/>
    <w:rsid w:val="00E37420"/>
    <w:rsid w:val="00E37D08"/>
    <w:rsid w:val="00E43B2D"/>
    <w:rsid w:val="00E4422A"/>
    <w:rsid w:val="00E445F3"/>
    <w:rsid w:val="00E4587D"/>
    <w:rsid w:val="00E472AF"/>
    <w:rsid w:val="00E5081B"/>
    <w:rsid w:val="00E61D84"/>
    <w:rsid w:val="00E6594D"/>
    <w:rsid w:val="00E8702F"/>
    <w:rsid w:val="00E87C9B"/>
    <w:rsid w:val="00E917C7"/>
    <w:rsid w:val="00E96DB6"/>
    <w:rsid w:val="00EA0F32"/>
    <w:rsid w:val="00EA2DF8"/>
    <w:rsid w:val="00EB5A26"/>
    <w:rsid w:val="00EC6290"/>
    <w:rsid w:val="00ED1399"/>
    <w:rsid w:val="00ED2419"/>
    <w:rsid w:val="00ED27D8"/>
    <w:rsid w:val="00ED4529"/>
    <w:rsid w:val="00ED572D"/>
    <w:rsid w:val="00ED734F"/>
    <w:rsid w:val="00ED74B0"/>
    <w:rsid w:val="00EF3071"/>
    <w:rsid w:val="00EF3496"/>
    <w:rsid w:val="00EF5F4F"/>
    <w:rsid w:val="00EF6FDC"/>
    <w:rsid w:val="00EF6FEE"/>
    <w:rsid w:val="00EF7096"/>
    <w:rsid w:val="00F02A30"/>
    <w:rsid w:val="00F02D07"/>
    <w:rsid w:val="00F105AE"/>
    <w:rsid w:val="00F12953"/>
    <w:rsid w:val="00F132AA"/>
    <w:rsid w:val="00F231F3"/>
    <w:rsid w:val="00F249B4"/>
    <w:rsid w:val="00F25982"/>
    <w:rsid w:val="00F27E8C"/>
    <w:rsid w:val="00F31916"/>
    <w:rsid w:val="00F35476"/>
    <w:rsid w:val="00F42FD9"/>
    <w:rsid w:val="00F516A0"/>
    <w:rsid w:val="00F6486D"/>
    <w:rsid w:val="00F65853"/>
    <w:rsid w:val="00F71F3D"/>
    <w:rsid w:val="00F752DE"/>
    <w:rsid w:val="00F85DFA"/>
    <w:rsid w:val="00F936D8"/>
    <w:rsid w:val="00F968EB"/>
    <w:rsid w:val="00FA2B40"/>
    <w:rsid w:val="00FA5BB9"/>
    <w:rsid w:val="00FA7B7A"/>
    <w:rsid w:val="00FB4D30"/>
    <w:rsid w:val="00FC0118"/>
    <w:rsid w:val="00FC0235"/>
    <w:rsid w:val="00FC0344"/>
    <w:rsid w:val="00FC4020"/>
    <w:rsid w:val="00FC4B42"/>
    <w:rsid w:val="00FD1476"/>
    <w:rsid w:val="00FD4065"/>
    <w:rsid w:val="00FD7389"/>
    <w:rsid w:val="00FE5F83"/>
    <w:rsid w:val="00FF0528"/>
    <w:rsid w:val="00FF0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3AC4"/>
  <w15:docId w15:val="{966CA865-96A8-447F-86BF-3F32ECA7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3EF1"/>
    <w:pPr>
      <w:spacing w:before="120" w:after="120"/>
      <w:ind w:firstLine="567"/>
      <w:jc w:val="both"/>
    </w:pPr>
    <w:rPr>
      <w:rFonts w:eastAsiaTheme="minorHAnsi" w:cstheme="minorBidi"/>
      <w:sz w:val="28"/>
      <w:szCs w:val="22"/>
      <w:lang w:val="vi-VN"/>
    </w:rPr>
  </w:style>
  <w:style w:type="paragraph" w:styleId="Heading1">
    <w:name w:val="heading 1"/>
    <w:basedOn w:val="Normal"/>
    <w:next w:val="Normal"/>
    <w:link w:val="Heading1Char"/>
    <w:autoRedefine/>
    <w:uiPriority w:val="9"/>
    <w:qFormat/>
    <w:rsid w:val="002A363F"/>
    <w:pPr>
      <w:keepNext/>
      <w:keepLines/>
      <w:outlineLvl w:val="0"/>
    </w:pPr>
    <w:rPr>
      <w:rFonts w:eastAsia="Times New Roman" w:cs="Times New Roman"/>
      <w:b/>
      <w:szCs w:val="32"/>
    </w:rPr>
  </w:style>
  <w:style w:type="paragraph" w:styleId="Heading2">
    <w:name w:val="heading 2"/>
    <w:basedOn w:val="Normal"/>
    <w:next w:val="Normal"/>
    <w:link w:val="Heading2Char"/>
    <w:autoRedefine/>
    <w:uiPriority w:val="9"/>
    <w:unhideWhenUsed/>
    <w:qFormat/>
    <w:rsid w:val="00C13EF1"/>
    <w:pPr>
      <w:keepNext/>
      <w:keepLines/>
      <w:outlineLvl w:val="1"/>
    </w:pPr>
    <w:rPr>
      <w:rFonts w:eastAsia="Times New Roman" w:cs="Times New Roman"/>
      <w:b/>
      <w:i/>
      <w:color w:val="3071C3" w:themeColor="text2" w:themeTint="BF"/>
      <w:szCs w:val="26"/>
    </w:rPr>
  </w:style>
  <w:style w:type="paragraph" w:styleId="Heading3">
    <w:name w:val="heading 3"/>
    <w:basedOn w:val="Normal"/>
    <w:next w:val="Normal"/>
    <w:link w:val="Heading3Char"/>
    <w:autoRedefine/>
    <w:uiPriority w:val="9"/>
    <w:unhideWhenUsed/>
    <w:qFormat/>
    <w:rsid w:val="00C13EF1"/>
    <w:pPr>
      <w:keepNext/>
      <w:keepLines/>
      <w:outlineLvl w:val="2"/>
    </w:pPr>
    <w:rPr>
      <w:rFonts w:eastAsia="Times New Roman" w:cs="Times New Roman"/>
      <w:color w:val="265898" w:themeColor="text2" w:themeTint="E6"/>
      <w:szCs w:val="24"/>
    </w:rPr>
  </w:style>
  <w:style w:type="paragraph" w:styleId="Heading4">
    <w:name w:val="heading 4"/>
    <w:basedOn w:val="Normal"/>
    <w:next w:val="Normal"/>
    <w:link w:val="Heading4Char"/>
    <w:autoRedefine/>
    <w:uiPriority w:val="9"/>
    <w:unhideWhenUsed/>
    <w:qFormat/>
    <w:rsid w:val="00C13EF1"/>
    <w:pPr>
      <w:keepNext/>
      <w:keepLines/>
      <w:outlineLvl w:val="3"/>
    </w:pPr>
    <w:rPr>
      <w:rFonts w:eastAsia="Times New Roman" w:cs="Times New Roman"/>
      <w:i/>
      <w:iCs/>
      <w:color w:val="265898" w:themeColor="text2" w:themeTint="E6"/>
    </w:rPr>
  </w:style>
  <w:style w:type="paragraph" w:styleId="Heading5">
    <w:name w:val="heading 5"/>
    <w:basedOn w:val="Normal"/>
    <w:next w:val="Normal"/>
    <w:link w:val="Heading5Char"/>
    <w:autoRedefine/>
    <w:uiPriority w:val="9"/>
    <w:unhideWhenUsed/>
    <w:qFormat/>
    <w:rsid w:val="00C13EF1"/>
    <w:pPr>
      <w:keepNext/>
      <w:keepLines/>
      <w:outlineLvl w:val="4"/>
    </w:pPr>
    <w:rPr>
      <w:rFonts w:eastAsia="Times New Roman" w:cs="Times New Roman"/>
      <w:color w:val="0F4761"/>
    </w:rPr>
  </w:style>
  <w:style w:type="paragraph" w:styleId="Heading6">
    <w:name w:val="heading 6"/>
    <w:basedOn w:val="Normal"/>
    <w:next w:val="Normal"/>
    <w:link w:val="Heading6Char"/>
    <w:autoRedefine/>
    <w:uiPriority w:val="9"/>
    <w:semiHidden/>
    <w:unhideWhenUsed/>
    <w:qFormat/>
    <w:rsid w:val="00C13EF1"/>
    <w:pPr>
      <w:keepNext/>
      <w:keepLines/>
      <w:outlineLvl w:val="5"/>
    </w:pPr>
    <w:rPr>
      <w:rFonts w:ascii="Aptos Display" w:eastAsia="Times New Roman" w:hAnsi="Aptos Display" w:cs="Times New Roman"/>
      <w:color w:val="0A2F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E69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EF1"/>
    <w:pPr>
      <w:tabs>
        <w:tab w:val="center" w:pos="4680"/>
        <w:tab w:val="right" w:pos="9360"/>
      </w:tabs>
      <w:spacing w:before="0" w:after="0"/>
    </w:pPr>
  </w:style>
  <w:style w:type="character" w:customStyle="1" w:styleId="HeaderChar">
    <w:name w:val="Header Char"/>
    <w:basedOn w:val="DefaultParagraphFont"/>
    <w:link w:val="Header"/>
    <w:uiPriority w:val="99"/>
    <w:rsid w:val="00C13EF1"/>
    <w:rPr>
      <w:rFonts w:eastAsiaTheme="minorHAnsi" w:cstheme="minorBidi"/>
      <w:sz w:val="28"/>
      <w:szCs w:val="22"/>
      <w:lang w:val="vi-VN"/>
    </w:rPr>
  </w:style>
  <w:style w:type="paragraph" w:styleId="Footer">
    <w:name w:val="footer"/>
    <w:basedOn w:val="Normal"/>
    <w:link w:val="FooterChar"/>
    <w:uiPriority w:val="99"/>
    <w:unhideWhenUsed/>
    <w:rsid w:val="00C13EF1"/>
    <w:pPr>
      <w:tabs>
        <w:tab w:val="center" w:pos="4680"/>
        <w:tab w:val="right" w:pos="9360"/>
      </w:tabs>
      <w:spacing w:before="0" w:after="0"/>
    </w:pPr>
  </w:style>
  <w:style w:type="character" w:customStyle="1" w:styleId="FooterChar">
    <w:name w:val="Footer Char"/>
    <w:basedOn w:val="DefaultParagraphFont"/>
    <w:link w:val="Footer"/>
    <w:uiPriority w:val="99"/>
    <w:rsid w:val="00C13EF1"/>
    <w:rPr>
      <w:rFonts w:eastAsiaTheme="minorHAnsi" w:cstheme="minorBidi"/>
      <w:sz w:val="28"/>
      <w:szCs w:val="22"/>
      <w:lang w:val="vi-VN"/>
    </w:rPr>
  </w:style>
  <w:style w:type="paragraph" w:styleId="ListParagraph">
    <w:name w:val="List Paragraph"/>
    <w:basedOn w:val="Normal"/>
    <w:uiPriority w:val="34"/>
    <w:qFormat/>
    <w:rsid w:val="00CF33C2"/>
    <w:pPr>
      <w:ind w:left="720"/>
      <w:contextualSpacing/>
    </w:pPr>
  </w:style>
  <w:style w:type="paragraph" w:styleId="BalloonText">
    <w:name w:val="Balloon Text"/>
    <w:basedOn w:val="Normal"/>
    <w:link w:val="BalloonTextChar"/>
    <w:uiPriority w:val="99"/>
    <w:semiHidden/>
    <w:unhideWhenUsed/>
    <w:rsid w:val="00A27B9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B9A"/>
    <w:rPr>
      <w:rFonts w:ascii="Segoe UI" w:hAnsi="Segoe UI" w:cs="Segoe UI"/>
      <w:sz w:val="18"/>
      <w:szCs w:val="18"/>
    </w:rPr>
  </w:style>
  <w:style w:type="character" w:customStyle="1" w:styleId="Heading2Char">
    <w:name w:val="Heading 2 Char"/>
    <w:link w:val="Heading2"/>
    <w:uiPriority w:val="9"/>
    <w:rsid w:val="00C13EF1"/>
    <w:rPr>
      <w:rFonts w:eastAsia="Times New Roman"/>
      <w:b/>
      <w:i/>
      <w:color w:val="3071C3" w:themeColor="text2" w:themeTint="BF"/>
      <w:sz w:val="28"/>
      <w:szCs w:val="26"/>
      <w:lang w:val="vi-VN"/>
    </w:rPr>
  </w:style>
  <w:style w:type="character" w:customStyle="1" w:styleId="Heading1Char">
    <w:name w:val="Heading 1 Char"/>
    <w:link w:val="Heading1"/>
    <w:uiPriority w:val="9"/>
    <w:rsid w:val="002A363F"/>
    <w:rPr>
      <w:rFonts w:eastAsia="Times New Roman"/>
      <w:b/>
      <w:sz w:val="28"/>
      <w:szCs w:val="32"/>
      <w:lang w:val="vi-VN"/>
    </w:rPr>
  </w:style>
  <w:style w:type="character" w:customStyle="1" w:styleId="Heading3Char">
    <w:name w:val="Heading 3 Char"/>
    <w:link w:val="Heading3"/>
    <w:uiPriority w:val="9"/>
    <w:rsid w:val="00C13EF1"/>
    <w:rPr>
      <w:rFonts w:eastAsia="Times New Roman"/>
      <w:color w:val="265898" w:themeColor="text2" w:themeTint="E6"/>
      <w:sz w:val="28"/>
      <w:szCs w:val="24"/>
      <w:lang w:val="vi-VN"/>
    </w:rPr>
  </w:style>
  <w:style w:type="paragraph" w:styleId="Title">
    <w:name w:val="Title"/>
    <w:basedOn w:val="Normal"/>
    <w:next w:val="Normal"/>
    <w:link w:val="TitleChar"/>
    <w:autoRedefine/>
    <w:uiPriority w:val="10"/>
    <w:qFormat/>
    <w:rsid w:val="00C13EF1"/>
    <w:pPr>
      <w:spacing w:before="0" w:after="0"/>
      <w:ind w:firstLine="0"/>
      <w:contextualSpacing/>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C13EF1"/>
    <w:rPr>
      <w:rFonts w:asciiTheme="majorHAnsi" w:eastAsiaTheme="majorEastAsia" w:hAnsiTheme="majorHAnsi" w:cstheme="majorBidi"/>
      <w:spacing w:val="-10"/>
      <w:kern w:val="28"/>
      <w:sz w:val="32"/>
      <w:szCs w:val="56"/>
      <w:lang w:val="vi-VN"/>
    </w:rPr>
  </w:style>
  <w:style w:type="paragraph" w:customStyle="1" w:styleId="Chapter">
    <w:name w:val="Chapter"/>
    <w:basedOn w:val="Heading1"/>
    <w:autoRedefine/>
    <w:qFormat/>
    <w:rsid w:val="00C13EF1"/>
    <w:pPr>
      <w:ind w:firstLine="0"/>
      <w:jc w:val="center"/>
    </w:pPr>
    <w:rPr>
      <w:color w:val="002060"/>
      <w:lang w:val="en-US"/>
    </w:rPr>
  </w:style>
  <w:style w:type="character" w:styleId="CommentReference">
    <w:name w:val="annotation reference"/>
    <w:basedOn w:val="DefaultParagraphFont"/>
    <w:uiPriority w:val="99"/>
    <w:semiHidden/>
    <w:unhideWhenUsed/>
    <w:rsid w:val="00C13EF1"/>
    <w:rPr>
      <w:sz w:val="16"/>
      <w:szCs w:val="16"/>
    </w:rPr>
  </w:style>
  <w:style w:type="paragraph" w:styleId="CommentText">
    <w:name w:val="annotation text"/>
    <w:basedOn w:val="Normal"/>
    <w:link w:val="CommentTextChar"/>
    <w:uiPriority w:val="99"/>
    <w:unhideWhenUsed/>
    <w:rsid w:val="00C13EF1"/>
    <w:rPr>
      <w:sz w:val="20"/>
      <w:szCs w:val="20"/>
    </w:rPr>
  </w:style>
  <w:style w:type="character" w:customStyle="1" w:styleId="CommentTextChar">
    <w:name w:val="Comment Text Char"/>
    <w:basedOn w:val="DefaultParagraphFont"/>
    <w:link w:val="CommentText"/>
    <w:uiPriority w:val="99"/>
    <w:rsid w:val="00C13EF1"/>
    <w:rPr>
      <w:rFonts w:eastAsiaTheme="minorHAnsi" w:cstheme="minorBidi"/>
      <w:lang w:val="vi-VN"/>
    </w:rPr>
  </w:style>
  <w:style w:type="paragraph" w:styleId="CommentSubject">
    <w:name w:val="annotation subject"/>
    <w:basedOn w:val="CommentText"/>
    <w:next w:val="CommentText"/>
    <w:link w:val="CommentSubjectChar"/>
    <w:uiPriority w:val="99"/>
    <w:semiHidden/>
    <w:unhideWhenUsed/>
    <w:rsid w:val="00C13EF1"/>
    <w:rPr>
      <w:b/>
      <w:bCs/>
    </w:rPr>
  </w:style>
  <w:style w:type="character" w:customStyle="1" w:styleId="CommentSubjectChar">
    <w:name w:val="Comment Subject Char"/>
    <w:basedOn w:val="CommentTextChar"/>
    <w:link w:val="CommentSubject"/>
    <w:uiPriority w:val="99"/>
    <w:semiHidden/>
    <w:rsid w:val="00C13EF1"/>
    <w:rPr>
      <w:rFonts w:eastAsiaTheme="minorHAnsi" w:cstheme="minorBidi"/>
      <w:b/>
      <w:bCs/>
      <w:lang w:val="vi-VN"/>
    </w:rPr>
  </w:style>
  <w:style w:type="character" w:customStyle="1" w:styleId="Heading4Char">
    <w:name w:val="Heading 4 Char"/>
    <w:link w:val="Heading4"/>
    <w:uiPriority w:val="9"/>
    <w:rsid w:val="00C13EF1"/>
    <w:rPr>
      <w:rFonts w:eastAsia="Times New Roman"/>
      <w:i/>
      <w:iCs/>
      <w:color w:val="265898" w:themeColor="text2" w:themeTint="E6"/>
      <w:sz w:val="28"/>
      <w:szCs w:val="22"/>
      <w:lang w:val="vi-VN"/>
    </w:rPr>
  </w:style>
  <w:style w:type="character" w:customStyle="1" w:styleId="Heading5Char">
    <w:name w:val="Heading 5 Char"/>
    <w:link w:val="Heading5"/>
    <w:uiPriority w:val="9"/>
    <w:rsid w:val="00C13EF1"/>
    <w:rPr>
      <w:rFonts w:eastAsia="Times New Roman"/>
      <w:color w:val="0F4761"/>
      <w:sz w:val="28"/>
      <w:szCs w:val="22"/>
      <w:lang w:val="vi-VN"/>
    </w:rPr>
  </w:style>
  <w:style w:type="character" w:customStyle="1" w:styleId="Heading6Char">
    <w:name w:val="Heading 6 Char"/>
    <w:link w:val="Heading6"/>
    <w:uiPriority w:val="9"/>
    <w:semiHidden/>
    <w:rsid w:val="00C13EF1"/>
    <w:rPr>
      <w:rFonts w:ascii="Aptos Display" w:eastAsia="Times New Roman" w:hAnsi="Aptos Display"/>
      <w:color w:val="0A2F40"/>
      <w:sz w:val="28"/>
      <w:szCs w:val="22"/>
      <w:lang w:val="vi-VN"/>
    </w:rPr>
  </w:style>
  <w:style w:type="paragraph" w:styleId="Subtitle">
    <w:name w:val="Subtitle"/>
    <w:basedOn w:val="Normal"/>
    <w:next w:val="Normal"/>
    <w:link w:val="SubtitleChar"/>
    <w:uiPriority w:val="11"/>
    <w:qFormat/>
    <w:rsid w:val="00C13EF1"/>
    <w:pPr>
      <w:numPr>
        <w:ilvl w:val="1"/>
      </w:numPr>
      <w:spacing w:after="160"/>
      <w:ind w:firstLine="567"/>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13EF1"/>
    <w:rPr>
      <w:rFonts w:eastAsiaTheme="minorEastAsia" w:cstheme="minorBidi"/>
      <w:color w:val="5A5A5A" w:themeColor="text1" w:themeTint="A5"/>
      <w:spacing w:val="15"/>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0792268">
      <w:bodyDiv w:val="1"/>
      <w:marLeft w:val="0"/>
      <w:marRight w:val="0"/>
      <w:marTop w:val="0"/>
      <w:marBottom w:val="0"/>
      <w:divBdr>
        <w:top w:val="none" w:sz="0" w:space="0" w:color="auto"/>
        <w:left w:val="none" w:sz="0" w:space="0" w:color="auto"/>
        <w:bottom w:val="none" w:sz="0" w:space="0" w:color="auto"/>
        <w:right w:val="none" w:sz="0" w:space="0" w:color="auto"/>
      </w:divBdr>
    </w:div>
    <w:div w:id="106676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hai\OneDrive\Ta&#768;i%20li&#234;&#803;u\Custom%20Office%20Templates\UBND%20-%20QD%20ubn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3F35CF-BAAE-4CCF-BE80-3DC6F8CE0D52}">
  <ds:schemaRefs>
    <ds:schemaRef ds:uri="http://schemas.openxmlformats.org/officeDocument/2006/bibliography"/>
  </ds:schemaRefs>
</ds:datastoreItem>
</file>

<file path=customXml/itemProps2.xml><?xml version="1.0" encoding="utf-8"?>
<ds:datastoreItem xmlns:ds="http://schemas.openxmlformats.org/officeDocument/2006/customXml" ds:itemID="{7DB404D5-5743-4E10-9E2A-FEF40CDD58FF}"/>
</file>

<file path=customXml/itemProps3.xml><?xml version="1.0" encoding="utf-8"?>
<ds:datastoreItem xmlns:ds="http://schemas.openxmlformats.org/officeDocument/2006/customXml" ds:itemID="{C2C05028-0B20-4940-BA36-458F22D2A651}"/>
</file>

<file path=customXml/itemProps4.xml><?xml version="1.0" encoding="utf-8"?>
<ds:datastoreItem xmlns:ds="http://schemas.openxmlformats.org/officeDocument/2006/customXml" ds:itemID="{B222E9FA-E5BC-4286-81F3-B870643B59FD}"/>
</file>

<file path=docProps/app.xml><?xml version="1.0" encoding="utf-8"?>
<Properties xmlns="http://schemas.openxmlformats.org/officeDocument/2006/extended-properties" xmlns:vt="http://schemas.openxmlformats.org/officeDocument/2006/docPropsVTypes">
  <Template>UBND - QD ubnd</Template>
  <TotalTime>251</TotalTime>
  <Pages>2</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TRUNG HAI</dc:creator>
  <cp:keywords>template</cp:keywords>
  <cp:lastModifiedBy>admin</cp:lastModifiedBy>
  <cp:revision>140</cp:revision>
  <cp:lastPrinted>2018-08-01T04:21:00Z</cp:lastPrinted>
  <dcterms:created xsi:type="dcterms:W3CDTF">2025-02-28T08:16:00Z</dcterms:created>
  <dcterms:modified xsi:type="dcterms:W3CDTF">2025-04-04T02:47:00Z</dcterms:modified>
</cp:coreProperties>
</file>